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7C869D" w14:textId="47F9A1A3" w:rsidR="00634F08" w:rsidRPr="00634F08" w:rsidRDefault="00634F08" w:rsidP="00F579D5">
      <w:pPr>
        <w:rPr>
          <w:b/>
          <w:sz w:val="48"/>
          <w:szCs w:val="48"/>
        </w:rPr>
      </w:pPr>
      <w:r w:rsidRPr="00634F08">
        <w:rPr>
          <w:rFonts w:hint="eastAsia"/>
          <w:b/>
          <w:sz w:val="48"/>
          <w:szCs w:val="48"/>
        </w:rPr>
        <w:t>A</w:t>
      </w:r>
      <w:r w:rsidRPr="00634F08">
        <w:rPr>
          <w:b/>
          <w:sz w:val="48"/>
          <w:szCs w:val="48"/>
        </w:rPr>
        <w:t xml:space="preserve">ndroid Studio </w:t>
      </w:r>
      <w:r w:rsidR="007D66BD">
        <w:rPr>
          <w:rFonts w:hint="eastAsia"/>
          <w:b/>
          <w:sz w:val="48"/>
          <w:szCs w:val="48"/>
        </w:rPr>
        <w:t>설치</w:t>
      </w:r>
    </w:p>
    <w:p w14:paraId="528D298B" w14:textId="1CFC38ED" w:rsidR="00634F08" w:rsidRDefault="00634F08" w:rsidP="00F579D5"/>
    <w:p w14:paraId="1320A06F" w14:textId="16A45A20" w:rsidR="00634F08" w:rsidRDefault="00634F08" w:rsidP="00F579D5">
      <w:r>
        <w:rPr>
          <w:rFonts w:hint="eastAsia"/>
        </w:rPr>
        <w:t>201</w:t>
      </w:r>
      <w:r w:rsidR="00722FB2">
        <w:t>8</w:t>
      </w:r>
      <w:r>
        <w:rPr>
          <w:rFonts w:hint="eastAsia"/>
        </w:rPr>
        <w:t>-0</w:t>
      </w:r>
      <w:r w:rsidR="007D66BD">
        <w:t>8</w:t>
      </w:r>
      <w:r>
        <w:rPr>
          <w:rFonts w:hint="eastAsia"/>
        </w:rPr>
        <w:t>-2</w:t>
      </w:r>
      <w:r w:rsidR="00722FB2">
        <w:t>9</w:t>
      </w:r>
    </w:p>
    <w:p w14:paraId="5663DA92" w14:textId="677E4C48" w:rsidR="00634F08" w:rsidRDefault="00634F08" w:rsidP="00F579D5">
      <w:r>
        <w:rPr>
          <w:rFonts w:hint="eastAsia"/>
        </w:rPr>
        <w:t>이승진</w:t>
      </w:r>
    </w:p>
    <w:p w14:paraId="73416741" w14:textId="5316FC30" w:rsidR="00634F08" w:rsidRDefault="00634F08" w:rsidP="00F579D5"/>
    <w:p w14:paraId="33D5A896" w14:textId="71321D57" w:rsidR="00634F08" w:rsidRDefault="00634F08" w:rsidP="00F579D5"/>
    <w:p w14:paraId="2A9C87B8" w14:textId="768196FD" w:rsidR="00634F08" w:rsidRPr="00634F08" w:rsidRDefault="00634F08" w:rsidP="00F579D5">
      <w:pPr>
        <w:rPr>
          <w:b/>
          <w:sz w:val="28"/>
        </w:rPr>
      </w:pPr>
      <w:r w:rsidRPr="00634F08">
        <w:rPr>
          <w:rFonts w:hint="eastAsia"/>
          <w:b/>
          <w:sz w:val="28"/>
        </w:rPr>
        <w:t>학습목표</w:t>
      </w:r>
    </w:p>
    <w:p w14:paraId="648A589A" w14:textId="3E40DBF9" w:rsidR="00634F08" w:rsidRDefault="00634F08" w:rsidP="00F579D5">
      <w:r>
        <w:t xml:space="preserve">Android Studio </w:t>
      </w:r>
      <w:r w:rsidR="00722FB2">
        <w:rPr>
          <w:rFonts w:hint="eastAsia"/>
        </w:rPr>
        <w:t>설치</w:t>
      </w:r>
    </w:p>
    <w:p w14:paraId="0C3B6940" w14:textId="53565DAF" w:rsidR="00634F08" w:rsidRDefault="00634F08" w:rsidP="00F579D5"/>
    <w:p w14:paraId="3354F631" w14:textId="43B8AF88" w:rsidR="008D175F" w:rsidRDefault="008D175F" w:rsidP="00F579D5"/>
    <w:p w14:paraId="1F32C183" w14:textId="74C47ABE" w:rsidR="008D175F" w:rsidRDefault="008D175F" w:rsidP="00F579D5"/>
    <w:p w14:paraId="30A5D02C" w14:textId="3ACDB8AA" w:rsidR="008D175F" w:rsidRPr="008D175F" w:rsidRDefault="008D175F" w:rsidP="00F579D5">
      <w:pPr>
        <w:rPr>
          <w:b/>
          <w:sz w:val="28"/>
        </w:rPr>
      </w:pPr>
      <w:r w:rsidRPr="008D175F">
        <w:rPr>
          <w:rFonts w:hint="eastAsia"/>
          <w:b/>
          <w:sz w:val="28"/>
        </w:rPr>
        <w:t>목차</w:t>
      </w:r>
    </w:p>
    <w:p w14:paraId="5BFFA96D" w14:textId="1046FA32" w:rsidR="00DC0E0B" w:rsidRDefault="008D175F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\o "1-2" \h \z \u</w:instrText>
      </w:r>
      <w:r>
        <w:instrText xml:space="preserve"> </w:instrText>
      </w:r>
      <w:r>
        <w:fldChar w:fldCharType="separate"/>
      </w:r>
      <w:hyperlink w:anchor="_Toc491444981" w:history="1">
        <w:r w:rsidR="00DC0E0B" w:rsidRPr="00AA2E99">
          <w:rPr>
            <w:rStyle w:val="Hyperlink"/>
            <w:rFonts w:hAnsi="굴림체"/>
            <w:noProof/>
          </w:rPr>
          <w:t>1.</w:t>
        </w:r>
        <w:r w:rsidR="00DC0E0B" w:rsidRPr="00AA2E99">
          <w:rPr>
            <w:rStyle w:val="Hyperlink"/>
            <w:noProof/>
          </w:rPr>
          <w:t xml:space="preserve"> Android Studio 설치</w:t>
        </w:r>
        <w:r w:rsidR="00DC0E0B">
          <w:rPr>
            <w:noProof/>
            <w:webHidden/>
          </w:rPr>
          <w:tab/>
        </w:r>
        <w:r w:rsidR="00DC0E0B">
          <w:rPr>
            <w:noProof/>
            <w:webHidden/>
          </w:rPr>
          <w:fldChar w:fldCharType="begin"/>
        </w:r>
        <w:r w:rsidR="00DC0E0B">
          <w:rPr>
            <w:noProof/>
            <w:webHidden/>
          </w:rPr>
          <w:instrText xml:space="preserve"> PAGEREF _Toc491444981 \h </w:instrText>
        </w:r>
        <w:r w:rsidR="00DC0E0B">
          <w:rPr>
            <w:noProof/>
            <w:webHidden/>
          </w:rPr>
        </w:r>
        <w:r w:rsidR="00DC0E0B">
          <w:rPr>
            <w:noProof/>
            <w:webHidden/>
          </w:rPr>
          <w:fldChar w:fldCharType="separate"/>
        </w:r>
        <w:r w:rsidR="00DC0E0B">
          <w:rPr>
            <w:noProof/>
            <w:webHidden/>
          </w:rPr>
          <w:t>2</w:t>
        </w:r>
        <w:r w:rsidR="00DC0E0B">
          <w:rPr>
            <w:noProof/>
            <w:webHidden/>
          </w:rPr>
          <w:fldChar w:fldCharType="end"/>
        </w:r>
      </w:hyperlink>
    </w:p>
    <w:p w14:paraId="7A13A5D1" w14:textId="1EA13C1B" w:rsidR="00DC0E0B" w:rsidRDefault="007C296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444982" w:history="1">
        <w:r w:rsidR="00DC0E0B" w:rsidRPr="00AA2E99">
          <w:rPr>
            <w:rStyle w:val="Hyperlink"/>
            <w:noProof/>
          </w:rPr>
          <w:t>1) 주의사항</w:t>
        </w:r>
        <w:r w:rsidR="00DC0E0B">
          <w:rPr>
            <w:noProof/>
            <w:webHidden/>
          </w:rPr>
          <w:tab/>
        </w:r>
        <w:r w:rsidR="00DC0E0B">
          <w:rPr>
            <w:noProof/>
            <w:webHidden/>
          </w:rPr>
          <w:fldChar w:fldCharType="begin"/>
        </w:r>
        <w:r w:rsidR="00DC0E0B">
          <w:rPr>
            <w:noProof/>
            <w:webHidden/>
          </w:rPr>
          <w:instrText xml:space="preserve"> PAGEREF _Toc491444982 \h </w:instrText>
        </w:r>
        <w:r w:rsidR="00DC0E0B">
          <w:rPr>
            <w:noProof/>
            <w:webHidden/>
          </w:rPr>
        </w:r>
        <w:r w:rsidR="00DC0E0B">
          <w:rPr>
            <w:noProof/>
            <w:webHidden/>
          </w:rPr>
          <w:fldChar w:fldCharType="separate"/>
        </w:r>
        <w:r w:rsidR="00DC0E0B">
          <w:rPr>
            <w:noProof/>
            <w:webHidden/>
          </w:rPr>
          <w:t>2</w:t>
        </w:r>
        <w:r w:rsidR="00DC0E0B">
          <w:rPr>
            <w:noProof/>
            <w:webHidden/>
          </w:rPr>
          <w:fldChar w:fldCharType="end"/>
        </w:r>
      </w:hyperlink>
    </w:p>
    <w:p w14:paraId="5ECD405B" w14:textId="415A5117" w:rsidR="00DC0E0B" w:rsidRDefault="007C296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444983" w:history="1">
        <w:r w:rsidR="00DC0E0B" w:rsidRPr="00AA2E99">
          <w:rPr>
            <w:rStyle w:val="Hyperlink"/>
            <w:noProof/>
          </w:rPr>
          <w:t>2) Android Studio설치 파일 다운로드</w:t>
        </w:r>
        <w:r w:rsidR="00DC0E0B">
          <w:rPr>
            <w:noProof/>
            <w:webHidden/>
          </w:rPr>
          <w:tab/>
        </w:r>
        <w:r w:rsidR="00DC0E0B">
          <w:rPr>
            <w:noProof/>
            <w:webHidden/>
          </w:rPr>
          <w:fldChar w:fldCharType="begin"/>
        </w:r>
        <w:r w:rsidR="00DC0E0B">
          <w:rPr>
            <w:noProof/>
            <w:webHidden/>
          </w:rPr>
          <w:instrText xml:space="preserve"> PAGEREF _Toc491444983 \h </w:instrText>
        </w:r>
        <w:r w:rsidR="00DC0E0B">
          <w:rPr>
            <w:noProof/>
            <w:webHidden/>
          </w:rPr>
        </w:r>
        <w:r w:rsidR="00DC0E0B">
          <w:rPr>
            <w:noProof/>
            <w:webHidden/>
          </w:rPr>
          <w:fldChar w:fldCharType="separate"/>
        </w:r>
        <w:r w:rsidR="00DC0E0B">
          <w:rPr>
            <w:noProof/>
            <w:webHidden/>
          </w:rPr>
          <w:t>2</w:t>
        </w:r>
        <w:r w:rsidR="00DC0E0B">
          <w:rPr>
            <w:noProof/>
            <w:webHidden/>
          </w:rPr>
          <w:fldChar w:fldCharType="end"/>
        </w:r>
      </w:hyperlink>
    </w:p>
    <w:p w14:paraId="032ABF99" w14:textId="4AAE8657" w:rsidR="00DC0E0B" w:rsidRDefault="007C296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444984" w:history="1">
        <w:r w:rsidR="00DC0E0B" w:rsidRPr="00AA2E99">
          <w:rPr>
            <w:rStyle w:val="Hyperlink"/>
            <w:noProof/>
          </w:rPr>
          <w:t>3) Android Studio 2.3.3 설치 파일 실행</w:t>
        </w:r>
        <w:r w:rsidR="00DC0E0B">
          <w:rPr>
            <w:noProof/>
            <w:webHidden/>
          </w:rPr>
          <w:tab/>
        </w:r>
        <w:r w:rsidR="00DC0E0B">
          <w:rPr>
            <w:noProof/>
            <w:webHidden/>
          </w:rPr>
          <w:fldChar w:fldCharType="begin"/>
        </w:r>
        <w:r w:rsidR="00DC0E0B">
          <w:rPr>
            <w:noProof/>
            <w:webHidden/>
          </w:rPr>
          <w:instrText xml:space="preserve"> PAGEREF _Toc491444984 \h </w:instrText>
        </w:r>
        <w:r w:rsidR="00DC0E0B">
          <w:rPr>
            <w:noProof/>
            <w:webHidden/>
          </w:rPr>
        </w:r>
        <w:r w:rsidR="00DC0E0B">
          <w:rPr>
            <w:noProof/>
            <w:webHidden/>
          </w:rPr>
          <w:fldChar w:fldCharType="separate"/>
        </w:r>
        <w:r w:rsidR="00DC0E0B">
          <w:rPr>
            <w:noProof/>
            <w:webHidden/>
          </w:rPr>
          <w:t>2</w:t>
        </w:r>
        <w:r w:rsidR="00DC0E0B">
          <w:rPr>
            <w:noProof/>
            <w:webHidden/>
          </w:rPr>
          <w:fldChar w:fldCharType="end"/>
        </w:r>
      </w:hyperlink>
    </w:p>
    <w:p w14:paraId="1A051093" w14:textId="5891749E" w:rsidR="00DC0E0B" w:rsidRDefault="007C296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444985" w:history="1">
        <w:r w:rsidR="00DC0E0B" w:rsidRPr="00AA2E99">
          <w:rPr>
            <w:rStyle w:val="Hyperlink"/>
            <w:noProof/>
          </w:rPr>
          <w:t>4) Android Studio 처음 실행하기</w:t>
        </w:r>
        <w:r w:rsidR="00DC0E0B">
          <w:rPr>
            <w:noProof/>
            <w:webHidden/>
          </w:rPr>
          <w:tab/>
        </w:r>
        <w:r w:rsidR="00DC0E0B">
          <w:rPr>
            <w:noProof/>
            <w:webHidden/>
          </w:rPr>
          <w:fldChar w:fldCharType="begin"/>
        </w:r>
        <w:r w:rsidR="00DC0E0B">
          <w:rPr>
            <w:noProof/>
            <w:webHidden/>
          </w:rPr>
          <w:instrText xml:space="preserve"> PAGEREF _Toc491444985 \h </w:instrText>
        </w:r>
        <w:r w:rsidR="00DC0E0B">
          <w:rPr>
            <w:noProof/>
            <w:webHidden/>
          </w:rPr>
        </w:r>
        <w:r w:rsidR="00DC0E0B">
          <w:rPr>
            <w:noProof/>
            <w:webHidden/>
          </w:rPr>
          <w:fldChar w:fldCharType="separate"/>
        </w:r>
        <w:r w:rsidR="00DC0E0B">
          <w:rPr>
            <w:noProof/>
            <w:webHidden/>
          </w:rPr>
          <w:t>5</w:t>
        </w:r>
        <w:r w:rsidR="00DC0E0B">
          <w:rPr>
            <w:noProof/>
            <w:webHidden/>
          </w:rPr>
          <w:fldChar w:fldCharType="end"/>
        </w:r>
      </w:hyperlink>
    </w:p>
    <w:p w14:paraId="4F598F86" w14:textId="5026EFC8" w:rsidR="00DC0E0B" w:rsidRDefault="007C2966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491444986" w:history="1">
        <w:r w:rsidR="00DC0E0B" w:rsidRPr="00AA2E99">
          <w:rPr>
            <w:rStyle w:val="Hyperlink"/>
            <w:rFonts w:hAnsi="굴림체"/>
            <w:noProof/>
          </w:rPr>
          <w:t>2.</w:t>
        </w:r>
        <w:r w:rsidR="00DC0E0B" w:rsidRPr="00AA2E99">
          <w:rPr>
            <w:rStyle w:val="Hyperlink"/>
            <w:noProof/>
          </w:rPr>
          <w:t xml:space="preserve"> Hello 프로젝트</w:t>
        </w:r>
        <w:r w:rsidR="00DC0E0B">
          <w:rPr>
            <w:noProof/>
            <w:webHidden/>
          </w:rPr>
          <w:tab/>
        </w:r>
        <w:r w:rsidR="00DC0E0B">
          <w:rPr>
            <w:noProof/>
            <w:webHidden/>
          </w:rPr>
          <w:fldChar w:fldCharType="begin"/>
        </w:r>
        <w:r w:rsidR="00DC0E0B">
          <w:rPr>
            <w:noProof/>
            <w:webHidden/>
          </w:rPr>
          <w:instrText xml:space="preserve"> PAGEREF _Toc491444986 \h </w:instrText>
        </w:r>
        <w:r w:rsidR="00DC0E0B">
          <w:rPr>
            <w:noProof/>
            <w:webHidden/>
          </w:rPr>
        </w:r>
        <w:r w:rsidR="00DC0E0B">
          <w:rPr>
            <w:noProof/>
            <w:webHidden/>
          </w:rPr>
          <w:fldChar w:fldCharType="separate"/>
        </w:r>
        <w:r w:rsidR="00DC0E0B">
          <w:rPr>
            <w:noProof/>
            <w:webHidden/>
          </w:rPr>
          <w:t>9</w:t>
        </w:r>
        <w:r w:rsidR="00DC0E0B">
          <w:rPr>
            <w:noProof/>
            <w:webHidden/>
          </w:rPr>
          <w:fldChar w:fldCharType="end"/>
        </w:r>
      </w:hyperlink>
    </w:p>
    <w:p w14:paraId="39E3FA65" w14:textId="4304B6CA" w:rsidR="00DC0E0B" w:rsidRDefault="007C296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444987" w:history="1">
        <w:r w:rsidR="00DC0E0B" w:rsidRPr="00AA2E99">
          <w:rPr>
            <w:rStyle w:val="Hyperlink"/>
            <w:noProof/>
          </w:rPr>
          <w:t>1) 프로젝트 생성</w:t>
        </w:r>
        <w:r w:rsidR="00DC0E0B">
          <w:rPr>
            <w:noProof/>
            <w:webHidden/>
          </w:rPr>
          <w:tab/>
        </w:r>
        <w:r w:rsidR="00DC0E0B">
          <w:rPr>
            <w:noProof/>
            <w:webHidden/>
          </w:rPr>
          <w:fldChar w:fldCharType="begin"/>
        </w:r>
        <w:r w:rsidR="00DC0E0B">
          <w:rPr>
            <w:noProof/>
            <w:webHidden/>
          </w:rPr>
          <w:instrText xml:space="preserve"> PAGEREF _Toc491444987 \h </w:instrText>
        </w:r>
        <w:r w:rsidR="00DC0E0B">
          <w:rPr>
            <w:noProof/>
            <w:webHidden/>
          </w:rPr>
        </w:r>
        <w:r w:rsidR="00DC0E0B">
          <w:rPr>
            <w:noProof/>
            <w:webHidden/>
          </w:rPr>
          <w:fldChar w:fldCharType="separate"/>
        </w:r>
        <w:r w:rsidR="00DC0E0B">
          <w:rPr>
            <w:noProof/>
            <w:webHidden/>
          </w:rPr>
          <w:t>9</w:t>
        </w:r>
        <w:r w:rsidR="00DC0E0B">
          <w:rPr>
            <w:noProof/>
            <w:webHidden/>
          </w:rPr>
          <w:fldChar w:fldCharType="end"/>
        </w:r>
      </w:hyperlink>
    </w:p>
    <w:p w14:paraId="7A09D20D" w14:textId="13083103" w:rsidR="00DC0E0B" w:rsidRDefault="007C296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444988" w:history="1">
        <w:r w:rsidR="00DC0E0B" w:rsidRPr="00AA2E99">
          <w:rPr>
            <w:rStyle w:val="Hyperlink"/>
            <w:noProof/>
          </w:rPr>
          <w:t>2) 스마트폰과 PC 연결</w:t>
        </w:r>
        <w:r w:rsidR="00DC0E0B">
          <w:rPr>
            <w:noProof/>
            <w:webHidden/>
          </w:rPr>
          <w:tab/>
        </w:r>
        <w:r w:rsidR="00DC0E0B">
          <w:rPr>
            <w:noProof/>
            <w:webHidden/>
          </w:rPr>
          <w:fldChar w:fldCharType="begin"/>
        </w:r>
        <w:r w:rsidR="00DC0E0B">
          <w:rPr>
            <w:noProof/>
            <w:webHidden/>
          </w:rPr>
          <w:instrText xml:space="preserve"> PAGEREF _Toc491444988 \h </w:instrText>
        </w:r>
        <w:r w:rsidR="00DC0E0B">
          <w:rPr>
            <w:noProof/>
            <w:webHidden/>
          </w:rPr>
        </w:r>
        <w:r w:rsidR="00DC0E0B">
          <w:rPr>
            <w:noProof/>
            <w:webHidden/>
          </w:rPr>
          <w:fldChar w:fldCharType="separate"/>
        </w:r>
        <w:r w:rsidR="00DC0E0B">
          <w:rPr>
            <w:noProof/>
            <w:webHidden/>
          </w:rPr>
          <w:t>12</w:t>
        </w:r>
        <w:r w:rsidR="00DC0E0B">
          <w:rPr>
            <w:noProof/>
            <w:webHidden/>
          </w:rPr>
          <w:fldChar w:fldCharType="end"/>
        </w:r>
      </w:hyperlink>
    </w:p>
    <w:p w14:paraId="65CC22FF" w14:textId="5CCBDBB8" w:rsidR="00DC0E0B" w:rsidRDefault="007C296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444989" w:history="1">
        <w:r w:rsidR="00DC0E0B" w:rsidRPr="00AA2E99">
          <w:rPr>
            <w:rStyle w:val="Hyperlink"/>
            <w:noProof/>
          </w:rPr>
          <w:t>3) 앱 실행</w:t>
        </w:r>
        <w:r w:rsidR="00DC0E0B">
          <w:rPr>
            <w:noProof/>
            <w:webHidden/>
          </w:rPr>
          <w:tab/>
        </w:r>
        <w:r w:rsidR="00DC0E0B">
          <w:rPr>
            <w:noProof/>
            <w:webHidden/>
          </w:rPr>
          <w:fldChar w:fldCharType="begin"/>
        </w:r>
        <w:r w:rsidR="00DC0E0B">
          <w:rPr>
            <w:noProof/>
            <w:webHidden/>
          </w:rPr>
          <w:instrText xml:space="preserve"> PAGEREF _Toc491444989 \h </w:instrText>
        </w:r>
        <w:r w:rsidR="00DC0E0B">
          <w:rPr>
            <w:noProof/>
            <w:webHidden/>
          </w:rPr>
        </w:r>
        <w:r w:rsidR="00DC0E0B">
          <w:rPr>
            <w:noProof/>
            <w:webHidden/>
          </w:rPr>
          <w:fldChar w:fldCharType="separate"/>
        </w:r>
        <w:r w:rsidR="00DC0E0B">
          <w:rPr>
            <w:noProof/>
            <w:webHidden/>
          </w:rPr>
          <w:t>13</w:t>
        </w:r>
        <w:r w:rsidR="00DC0E0B">
          <w:rPr>
            <w:noProof/>
            <w:webHidden/>
          </w:rPr>
          <w:fldChar w:fldCharType="end"/>
        </w:r>
      </w:hyperlink>
    </w:p>
    <w:p w14:paraId="63678E97" w14:textId="6B207742" w:rsidR="00DC0E0B" w:rsidRDefault="007C2966">
      <w:pPr>
        <w:pStyle w:val="TOC1"/>
        <w:tabs>
          <w:tab w:val="right" w:leader="dot" w:pos="10456"/>
        </w:tabs>
        <w:rPr>
          <w:rFonts w:asciiTheme="minorHAnsi" w:eastAsiaTheme="minorEastAsia"/>
          <w:noProof/>
        </w:rPr>
      </w:pPr>
      <w:hyperlink w:anchor="_Toc491444990" w:history="1">
        <w:r w:rsidR="00DC0E0B" w:rsidRPr="00AA2E99">
          <w:rPr>
            <w:rStyle w:val="Hyperlink"/>
            <w:rFonts w:hAnsi="굴림체"/>
            <w:noProof/>
          </w:rPr>
          <w:t>3.</w:t>
        </w:r>
        <w:r w:rsidR="00DC0E0B" w:rsidRPr="00AA2E99">
          <w:rPr>
            <w:rStyle w:val="Hyperlink"/>
            <w:noProof/>
          </w:rPr>
          <w:t xml:space="preserve"> 가상 기계 생성</w:t>
        </w:r>
        <w:r w:rsidR="00DC0E0B">
          <w:rPr>
            <w:noProof/>
            <w:webHidden/>
          </w:rPr>
          <w:tab/>
        </w:r>
        <w:r w:rsidR="00DC0E0B">
          <w:rPr>
            <w:noProof/>
            <w:webHidden/>
          </w:rPr>
          <w:fldChar w:fldCharType="begin"/>
        </w:r>
        <w:r w:rsidR="00DC0E0B">
          <w:rPr>
            <w:noProof/>
            <w:webHidden/>
          </w:rPr>
          <w:instrText xml:space="preserve"> PAGEREF _Toc491444990 \h </w:instrText>
        </w:r>
        <w:r w:rsidR="00DC0E0B">
          <w:rPr>
            <w:noProof/>
            <w:webHidden/>
          </w:rPr>
        </w:r>
        <w:r w:rsidR="00DC0E0B">
          <w:rPr>
            <w:noProof/>
            <w:webHidden/>
          </w:rPr>
          <w:fldChar w:fldCharType="separate"/>
        </w:r>
        <w:r w:rsidR="00DC0E0B">
          <w:rPr>
            <w:noProof/>
            <w:webHidden/>
          </w:rPr>
          <w:t>14</w:t>
        </w:r>
        <w:r w:rsidR="00DC0E0B">
          <w:rPr>
            <w:noProof/>
            <w:webHidden/>
          </w:rPr>
          <w:fldChar w:fldCharType="end"/>
        </w:r>
      </w:hyperlink>
    </w:p>
    <w:p w14:paraId="16D61DA9" w14:textId="4E5B8771" w:rsidR="00DC0E0B" w:rsidRDefault="007C296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444991" w:history="1">
        <w:r w:rsidR="00DC0E0B" w:rsidRPr="00AA2E99">
          <w:rPr>
            <w:rStyle w:val="Hyperlink"/>
            <w:noProof/>
          </w:rPr>
          <w:t>1) Hyper-V 끄기</w:t>
        </w:r>
        <w:r w:rsidR="00DC0E0B">
          <w:rPr>
            <w:noProof/>
            <w:webHidden/>
          </w:rPr>
          <w:tab/>
        </w:r>
        <w:r w:rsidR="00DC0E0B">
          <w:rPr>
            <w:noProof/>
            <w:webHidden/>
          </w:rPr>
          <w:fldChar w:fldCharType="begin"/>
        </w:r>
        <w:r w:rsidR="00DC0E0B">
          <w:rPr>
            <w:noProof/>
            <w:webHidden/>
          </w:rPr>
          <w:instrText xml:space="preserve"> PAGEREF _Toc491444991 \h </w:instrText>
        </w:r>
        <w:r w:rsidR="00DC0E0B">
          <w:rPr>
            <w:noProof/>
            <w:webHidden/>
          </w:rPr>
        </w:r>
        <w:r w:rsidR="00DC0E0B">
          <w:rPr>
            <w:noProof/>
            <w:webHidden/>
          </w:rPr>
          <w:fldChar w:fldCharType="separate"/>
        </w:r>
        <w:r w:rsidR="00DC0E0B">
          <w:rPr>
            <w:noProof/>
            <w:webHidden/>
          </w:rPr>
          <w:t>14</w:t>
        </w:r>
        <w:r w:rsidR="00DC0E0B">
          <w:rPr>
            <w:noProof/>
            <w:webHidden/>
          </w:rPr>
          <w:fldChar w:fldCharType="end"/>
        </w:r>
      </w:hyperlink>
    </w:p>
    <w:p w14:paraId="2F3C97F7" w14:textId="3F8B81FB" w:rsidR="00DC0E0B" w:rsidRDefault="007C296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444992" w:history="1">
        <w:r w:rsidR="00DC0E0B" w:rsidRPr="00AA2E99">
          <w:rPr>
            <w:rStyle w:val="Hyperlink"/>
            <w:noProof/>
          </w:rPr>
          <w:t>2) 가상 기계 생성</w:t>
        </w:r>
        <w:r w:rsidR="00DC0E0B">
          <w:rPr>
            <w:noProof/>
            <w:webHidden/>
          </w:rPr>
          <w:tab/>
        </w:r>
        <w:r w:rsidR="00DC0E0B">
          <w:rPr>
            <w:noProof/>
            <w:webHidden/>
          </w:rPr>
          <w:fldChar w:fldCharType="begin"/>
        </w:r>
        <w:r w:rsidR="00DC0E0B">
          <w:rPr>
            <w:noProof/>
            <w:webHidden/>
          </w:rPr>
          <w:instrText xml:space="preserve"> PAGEREF _Toc491444992 \h </w:instrText>
        </w:r>
        <w:r w:rsidR="00DC0E0B">
          <w:rPr>
            <w:noProof/>
            <w:webHidden/>
          </w:rPr>
        </w:r>
        <w:r w:rsidR="00DC0E0B">
          <w:rPr>
            <w:noProof/>
            <w:webHidden/>
          </w:rPr>
          <w:fldChar w:fldCharType="separate"/>
        </w:r>
        <w:r w:rsidR="00DC0E0B">
          <w:rPr>
            <w:noProof/>
            <w:webHidden/>
          </w:rPr>
          <w:t>15</w:t>
        </w:r>
        <w:r w:rsidR="00DC0E0B">
          <w:rPr>
            <w:noProof/>
            <w:webHidden/>
          </w:rPr>
          <w:fldChar w:fldCharType="end"/>
        </w:r>
      </w:hyperlink>
    </w:p>
    <w:p w14:paraId="429EA1B7" w14:textId="3FF01787" w:rsidR="00DC0E0B" w:rsidRDefault="007C2966">
      <w:pPr>
        <w:pStyle w:val="TOC2"/>
        <w:tabs>
          <w:tab w:val="right" w:leader="dot" w:pos="10456"/>
        </w:tabs>
        <w:ind w:left="400"/>
        <w:rPr>
          <w:rFonts w:asciiTheme="minorHAnsi" w:eastAsiaTheme="minorEastAsia"/>
          <w:noProof/>
        </w:rPr>
      </w:pPr>
      <w:hyperlink w:anchor="_Toc491444993" w:history="1">
        <w:r w:rsidR="00DC0E0B" w:rsidRPr="00AA2E99">
          <w:rPr>
            <w:rStyle w:val="Hyperlink"/>
            <w:noProof/>
          </w:rPr>
          <w:t>3) 앱 실행</w:t>
        </w:r>
        <w:r w:rsidR="00DC0E0B">
          <w:rPr>
            <w:noProof/>
            <w:webHidden/>
          </w:rPr>
          <w:tab/>
        </w:r>
        <w:r w:rsidR="00DC0E0B">
          <w:rPr>
            <w:noProof/>
            <w:webHidden/>
          </w:rPr>
          <w:fldChar w:fldCharType="begin"/>
        </w:r>
        <w:r w:rsidR="00DC0E0B">
          <w:rPr>
            <w:noProof/>
            <w:webHidden/>
          </w:rPr>
          <w:instrText xml:space="preserve"> PAGEREF _Toc491444993 \h </w:instrText>
        </w:r>
        <w:r w:rsidR="00DC0E0B">
          <w:rPr>
            <w:noProof/>
            <w:webHidden/>
          </w:rPr>
        </w:r>
        <w:r w:rsidR="00DC0E0B">
          <w:rPr>
            <w:noProof/>
            <w:webHidden/>
          </w:rPr>
          <w:fldChar w:fldCharType="separate"/>
        </w:r>
        <w:r w:rsidR="00DC0E0B">
          <w:rPr>
            <w:noProof/>
            <w:webHidden/>
          </w:rPr>
          <w:t>21</w:t>
        </w:r>
        <w:r w:rsidR="00DC0E0B">
          <w:rPr>
            <w:noProof/>
            <w:webHidden/>
          </w:rPr>
          <w:fldChar w:fldCharType="end"/>
        </w:r>
      </w:hyperlink>
    </w:p>
    <w:p w14:paraId="01323352" w14:textId="314916E2" w:rsidR="008D175F" w:rsidRDefault="008D175F" w:rsidP="00F579D5">
      <w:r>
        <w:fldChar w:fldCharType="end"/>
      </w:r>
    </w:p>
    <w:p w14:paraId="66B6AAEE" w14:textId="29F809CB" w:rsidR="00634F08" w:rsidRDefault="00634F08" w:rsidP="00F579D5"/>
    <w:p w14:paraId="2B9C82B8" w14:textId="1A6137A5" w:rsidR="008D175F" w:rsidRDefault="008D175F" w:rsidP="00F579D5"/>
    <w:p w14:paraId="1EA08139" w14:textId="027D8118" w:rsidR="008D175F" w:rsidRDefault="008D175F" w:rsidP="00F579D5"/>
    <w:p w14:paraId="23CE22D4" w14:textId="23078FDA" w:rsidR="008D175F" w:rsidRDefault="008D175F" w:rsidP="00F579D5"/>
    <w:p w14:paraId="74265F88" w14:textId="77777777" w:rsidR="008D175F" w:rsidRDefault="008D175F" w:rsidP="00F579D5"/>
    <w:p w14:paraId="3F43F51A" w14:textId="1DF791D4" w:rsidR="00634F08" w:rsidRDefault="00634F08" w:rsidP="00F579D5"/>
    <w:p w14:paraId="3DA23A66" w14:textId="749EC132" w:rsidR="00634F08" w:rsidRDefault="00634F08" w:rsidP="00F579D5"/>
    <w:p w14:paraId="096687E4" w14:textId="77777777" w:rsidR="00634F08" w:rsidRDefault="00634F08" w:rsidP="00F579D5"/>
    <w:p w14:paraId="68B441DF" w14:textId="3E50FDDC" w:rsidR="00634F08" w:rsidRDefault="00634F08" w:rsidP="00F579D5"/>
    <w:p w14:paraId="4427A64E" w14:textId="257F7C7B" w:rsidR="00634F08" w:rsidRDefault="00634F08" w:rsidP="00F579D5"/>
    <w:p w14:paraId="26D747DD" w14:textId="7945A721" w:rsidR="00634F08" w:rsidRDefault="00634F08" w:rsidP="00F579D5"/>
    <w:p w14:paraId="00299BB2" w14:textId="34789468" w:rsidR="00634F08" w:rsidRDefault="00634F08" w:rsidP="00F579D5"/>
    <w:p w14:paraId="10E22E27" w14:textId="17703C7B" w:rsidR="00634F08" w:rsidRDefault="00634F08" w:rsidP="00F579D5"/>
    <w:p w14:paraId="47CCF979" w14:textId="3908EDD1" w:rsidR="00634F08" w:rsidRDefault="00634F08" w:rsidP="00F579D5"/>
    <w:p w14:paraId="26984165" w14:textId="1A38C824" w:rsidR="00634F08" w:rsidRDefault="00634F08" w:rsidP="00F579D5"/>
    <w:p w14:paraId="0F62C846" w14:textId="2C483A7A" w:rsidR="00634F08" w:rsidRDefault="00634F08" w:rsidP="00F579D5"/>
    <w:p w14:paraId="69F8241F" w14:textId="6C2F6A6A" w:rsidR="00634F08" w:rsidRDefault="00634F08" w:rsidP="00F579D5"/>
    <w:p w14:paraId="72126130" w14:textId="45BD5E22" w:rsidR="00634F08" w:rsidRDefault="00634F08" w:rsidP="00F579D5"/>
    <w:p w14:paraId="44DBA8BB" w14:textId="77777777" w:rsidR="00634F08" w:rsidRDefault="00634F08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39007E7" w14:textId="56F53869" w:rsidR="00297BBB" w:rsidRDefault="00297BBB" w:rsidP="00297BBB">
      <w:pPr>
        <w:pStyle w:val="Heading1"/>
      </w:pPr>
      <w:bookmarkStart w:id="0" w:name="_Toc491444981"/>
      <w:r>
        <w:lastRenderedPageBreak/>
        <w:t xml:space="preserve">Android Studio </w:t>
      </w:r>
      <w:r>
        <w:rPr>
          <w:rFonts w:hint="eastAsia"/>
        </w:rPr>
        <w:t>설치</w:t>
      </w:r>
      <w:bookmarkEnd w:id="0"/>
    </w:p>
    <w:p w14:paraId="46941314" w14:textId="68F94B86" w:rsidR="00297BBB" w:rsidRDefault="00297BBB" w:rsidP="00297BBB"/>
    <w:p w14:paraId="3ED33B4E" w14:textId="2F4B8F1B" w:rsidR="00690835" w:rsidRDefault="00690835" w:rsidP="00690835">
      <w:pPr>
        <w:pStyle w:val="Heading2"/>
      </w:pPr>
      <w:bookmarkStart w:id="1" w:name="_Toc491444982"/>
      <w:r>
        <w:rPr>
          <w:rFonts w:hint="eastAsia"/>
        </w:rPr>
        <w:t>주의사항</w:t>
      </w:r>
      <w:bookmarkEnd w:id="1"/>
    </w:p>
    <w:p w14:paraId="00BDDDF9" w14:textId="4E33D3E2" w:rsidR="00690835" w:rsidRPr="00690835" w:rsidRDefault="00690835" w:rsidP="00690835">
      <w:r>
        <w:rPr>
          <w:rFonts w:hint="eastAsia"/>
          <w:noProof/>
        </w:rPr>
        <w:drawing>
          <wp:inline distT="0" distB="0" distL="0" distR="0" wp14:anchorId="59B0F511" wp14:editId="627B60B1">
            <wp:extent cx="4962525" cy="26485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980" cy="2650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A7AF1" w14:textId="4C128320" w:rsidR="00690835" w:rsidRDefault="00690835" w:rsidP="00690835">
      <w:r>
        <w:rPr>
          <w:rFonts w:hint="eastAsia"/>
        </w:rPr>
        <w:t xml:space="preserve">위 화면의 </w:t>
      </w:r>
      <w:r>
        <w:t xml:space="preserve">C:/Users/Seungjin </w:t>
      </w:r>
      <w:r>
        <w:rPr>
          <w:rFonts w:hint="eastAsia"/>
        </w:rPr>
        <w:t>경로에서</w:t>
      </w:r>
      <w:r>
        <w:t xml:space="preserve"> Seungjin </w:t>
      </w:r>
      <w:r>
        <w:rPr>
          <w:rFonts w:hint="eastAsia"/>
        </w:rPr>
        <w:t>부분이 Windows 사용자 계정명이다.</w:t>
      </w:r>
    </w:p>
    <w:p w14:paraId="738B34C8" w14:textId="2684DA90" w:rsidR="00690835" w:rsidRDefault="00690835" w:rsidP="00690835"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 xml:space="preserve">사용자 계정에 한글이나 공백이 포함되면 </w:t>
      </w:r>
      <w:r>
        <w:t xml:space="preserve">Java </w:t>
      </w:r>
      <w:r>
        <w:rPr>
          <w:rFonts w:hint="eastAsia"/>
        </w:rPr>
        <w:t>언어로 개발할 때 여러가지 에러가 발생한다.</w:t>
      </w:r>
    </w:p>
    <w:p w14:paraId="433CA1F5" w14:textId="1D84DE9F" w:rsidR="00690835" w:rsidRDefault="00690835" w:rsidP="00690835">
      <w:r>
        <w:rPr>
          <w:rFonts w:hint="eastAsia"/>
        </w:rPr>
        <w:t>계정명을 영문으로 바꾸거나,</w:t>
      </w:r>
      <w:r>
        <w:t xml:space="preserve"> </w:t>
      </w:r>
      <w:r>
        <w:rPr>
          <w:rFonts w:hint="eastAsia"/>
        </w:rPr>
        <w:t>아니면 새 계정을 만들라.</w:t>
      </w:r>
    </w:p>
    <w:p w14:paraId="0D5D2A8B" w14:textId="47DBFFE5" w:rsidR="00690835" w:rsidRDefault="00690835" w:rsidP="00690835"/>
    <w:p w14:paraId="5DF4C749" w14:textId="77777777" w:rsidR="00690835" w:rsidRPr="00690835" w:rsidRDefault="00690835" w:rsidP="00690835"/>
    <w:p w14:paraId="7AAB619D" w14:textId="266F7E7F" w:rsidR="002B1BED" w:rsidRDefault="00961C76" w:rsidP="00961C76">
      <w:pPr>
        <w:pStyle w:val="Heading2"/>
      </w:pPr>
      <w:bookmarkStart w:id="2" w:name="_Toc491444983"/>
      <w:r>
        <w:rPr>
          <w:rFonts w:hint="eastAsia"/>
        </w:rPr>
        <w:t>Android Studio설치 파일 다운로드</w:t>
      </w:r>
      <w:bookmarkEnd w:id="2"/>
    </w:p>
    <w:p w14:paraId="1BCCBB53" w14:textId="7FA4C5A8" w:rsidR="00961C76" w:rsidRDefault="00961C76" w:rsidP="00961C76"/>
    <w:p w14:paraId="13A5838A" w14:textId="77777777" w:rsidR="00903DB0" w:rsidRDefault="00903DB0" w:rsidP="00961C76">
      <w:r w:rsidRPr="00903DB0">
        <w:t>https://developer.android.com/studio/</w:t>
      </w:r>
    </w:p>
    <w:p w14:paraId="161BE37A" w14:textId="5207E33D" w:rsidR="00690835" w:rsidRDefault="00690835" w:rsidP="00961C76">
      <w:r>
        <w:rPr>
          <w:rFonts w:hint="eastAsia"/>
        </w:rPr>
        <w:t xml:space="preserve">위 웹사이트에서 </w:t>
      </w:r>
      <w:r>
        <w:t xml:space="preserve">Download Android Studio </w:t>
      </w:r>
      <w:r>
        <w:rPr>
          <w:rFonts w:hint="eastAsia"/>
        </w:rPr>
        <w:t>버튼을 클릭한다.</w:t>
      </w:r>
    </w:p>
    <w:p w14:paraId="1B4F6FE6" w14:textId="043084A3" w:rsidR="008C7111" w:rsidRDefault="008C7111" w:rsidP="00961C76"/>
    <w:p w14:paraId="545D107E" w14:textId="78767C14" w:rsidR="00864789" w:rsidRDefault="00864789" w:rsidP="00961C76"/>
    <w:p w14:paraId="74830C37" w14:textId="16D167C3" w:rsidR="00864789" w:rsidRDefault="00864789" w:rsidP="00961C76"/>
    <w:p w14:paraId="69CC6A50" w14:textId="14C51337" w:rsidR="00E3278B" w:rsidRDefault="008C7111" w:rsidP="00E3278B">
      <w:pPr>
        <w:pStyle w:val="Heading2"/>
      </w:pPr>
      <w:bookmarkStart w:id="3" w:name="_Toc491444984"/>
      <w:r>
        <w:rPr>
          <w:rFonts w:hint="eastAsia"/>
        </w:rPr>
        <w:t>Android Studio 설치 파일 실행</w:t>
      </w:r>
      <w:bookmarkEnd w:id="3"/>
    </w:p>
    <w:p w14:paraId="06B18CB7" w14:textId="21C1207F" w:rsidR="00E3278B" w:rsidRDefault="00E3278B" w:rsidP="00E3278B">
      <w:r>
        <w:rPr>
          <w:noProof/>
        </w:rPr>
        <w:drawing>
          <wp:inline distT="0" distB="0" distL="0" distR="0" wp14:anchorId="27190E97" wp14:editId="384884FE">
            <wp:extent cx="3440710" cy="2682815"/>
            <wp:effectExtent l="0" t="0" r="762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46742" cy="2687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776A" w14:textId="51C938AD" w:rsidR="00710671" w:rsidRDefault="00710671" w:rsidP="00E3278B">
      <w:r>
        <w:rPr>
          <w:rFonts w:hint="eastAsia"/>
        </w:rPr>
        <w:t>설치 옵션</w:t>
      </w:r>
      <w:r w:rsidR="00AB2C28">
        <w:rPr>
          <w:rFonts w:hint="eastAsia"/>
        </w:rPr>
        <w:t>을 선택할 필요 없이 디폴트 옵션으로 설치를 진행하자.</w:t>
      </w:r>
    </w:p>
    <w:p w14:paraId="723B62C5" w14:textId="77777777" w:rsidR="00710671" w:rsidRDefault="00710671" w:rsidP="00E3278B"/>
    <w:p w14:paraId="6E0A34C2" w14:textId="2708B1C5" w:rsidR="00E3278B" w:rsidRDefault="00E3278B" w:rsidP="00E3278B"/>
    <w:p w14:paraId="139888BE" w14:textId="29A84052" w:rsidR="00E3278B" w:rsidRDefault="00690835" w:rsidP="00E3278B">
      <w:r>
        <w:rPr>
          <w:noProof/>
        </w:rPr>
        <w:lastRenderedPageBreak/>
        <w:drawing>
          <wp:inline distT="0" distB="0" distL="0" distR="0" wp14:anchorId="36B84056" wp14:editId="58804D02">
            <wp:extent cx="3552825" cy="27702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5734" cy="2772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96B17" w14:textId="389C9B16" w:rsidR="00864789" w:rsidRDefault="00864789" w:rsidP="00E3278B"/>
    <w:p w14:paraId="7EF8D333" w14:textId="66B182B1" w:rsidR="00864789" w:rsidRDefault="00864789" w:rsidP="00E3278B"/>
    <w:p w14:paraId="42EFB45D" w14:textId="363E593F" w:rsidR="00864789" w:rsidRDefault="00690835" w:rsidP="00E3278B">
      <w:r>
        <w:rPr>
          <w:noProof/>
        </w:rPr>
        <w:drawing>
          <wp:inline distT="0" distB="0" distL="0" distR="0" wp14:anchorId="1F4CBF76" wp14:editId="2E71BF16">
            <wp:extent cx="3542585" cy="2762250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46636" cy="276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2A174" w14:textId="6F086FFB" w:rsidR="00690835" w:rsidRDefault="00690835" w:rsidP="00E3278B"/>
    <w:p w14:paraId="31BCDF01" w14:textId="516A5C14" w:rsidR="00690835" w:rsidRDefault="00690835" w:rsidP="00E3278B"/>
    <w:p w14:paraId="785B513D" w14:textId="12045D8A" w:rsidR="00690835" w:rsidRDefault="00690835" w:rsidP="00E3278B">
      <w:r>
        <w:rPr>
          <w:noProof/>
        </w:rPr>
        <w:drawing>
          <wp:inline distT="0" distB="0" distL="0" distR="0" wp14:anchorId="4C853F83" wp14:editId="26F66B77">
            <wp:extent cx="3571875" cy="27850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5637" cy="278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D76B" w14:textId="4D6AF3D5" w:rsidR="00690835" w:rsidRDefault="00690835" w:rsidP="00E3278B"/>
    <w:p w14:paraId="1B190F38" w14:textId="0FD8009C" w:rsidR="00690835" w:rsidRDefault="00690835" w:rsidP="00E3278B"/>
    <w:p w14:paraId="6C9C26F4" w14:textId="1699BC95" w:rsidR="001F76E0" w:rsidRDefault="001F76E0" w:rsidP="00E3278B">
      <w:r>
        <w:rPr>
          <w:noProof/>
        </w:rPr>
        <w:lastRenderedPageBreak/>
        <w:drawing>
          <wp:inline distT="0" distB="0" distL="0" distR="0" wp14:anchorId="22E467C3" wp14:editId="4407DC7B">
            <wp:extent cx="3724275" cy="2903918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7068" cy="290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9190C" w14:textId="49899103" w:rsidR="00690835" w:rsidRDefault="00690835" w:rsidP="00E3278B"/>
    <w:p w14:paraId="7307CB96" w14:textId="32A46137" w:rsidR="00864789" w:rsidRDefault="001F76E0" w:rsidP="00E3278B">
      <w:r>
        <w:rPr>
          <w:noProof/>
        </w:rPr>
        <w:drawing>
          <wp:inline distT="0" distB="0" distL="0" distR="0" wp14:anchorId="40928215" wp14:editId="4E257453">
            <wp:extent cx="3705225" cy="2889064"/>
            <wp:effectExtent l="0" t="0" r="0" b="69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9067" cy="2892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54AB" w14:textId="4CE828AC" w:rsidR="001F76E0" w:rsidRDefault="001F76E0" w:rsidP="00E3278B"/>
    <w:p w14:paraId="016D2ABA" w14:textId="44F5F2D8" w:rsidR="001F76E0" w:rsidRDefault="001F76E0" w:rsidP="00E3278B">
      <w:r>
        <w:rPr>
          <w:noProof/>
        </w:rPr>
        <w:drawing>
          <wp:inline distT="0" distB="0" distL="0" distR="0" wp14:anchorId="2A722A1A" wp14:editId="197C7049">
            <wp:extent cx="3638550" cy="2837076"/>
            <wp:effectExtent l="0" t="0" r="0" b="190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8328" cy="28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CC557" w14:textId="447234B5" w:rsidR="00E3278B" w:rsidRDefault="00E3278B" w:rsidP="00E3278B">
      <w:r>
        <w:rPr>
          <w:rFonts w:hint="eastAsia"/>
        </w:rPr>
        <w:t>Android Studio가 설치되었고,</w:t>
      </w:r>
    </w:p>
    <w:p w14:paraId="6C5CCE88" w14:textId="5597D049" w:rsidR="00E3278B" w:rsidRDefault="00E3278B" w:rsidP="00E3278B">
      <w:r>
        <w:t xml:space="preserve">Finish </w:t>
      </w:r>
      <w:r>
        <w:rPr>
          <w:rFonts w:hint="eastAsia"/>
        </w:rPr>
        <w:t xml:space="preserve">버튼을 클릭하면 </w:t>
      </w:r>
      <w:r>
        <w:t>Android Studio</w:t>
      </w:r>
      <w:r>
        <w:rPr>
          <w:rFonts w:hint="eastAsia"/>
        </w:rPr>
        <w:t>가 실행된다.</w:t>
      </w:r>
    </w:p>
    <w:p w14:paraId="68FFE3BC" w14:textId="52C74DF1" w:rsidR="00E3278B" w:rsidRDefault="00E3278B">
      <w:pPr>
        <w:widowControl/>
        <w:wordWrap/>
        <w:autoSpaceDE/>
        <w:autoSpaceDN/>
        <w:spacing w:after="160" w:line="259" w:lineRule="auto"/>
        <w:jc w:val="both"/>
      </w:pPr>
    </w:p>
    <w:p w14:paraId="4305F556" w14:textId="77777777" w:rsidR="00297BBB" w:rsidRDefault="00297BBB">
      <w:pPr>
        <w:widowControl/>
        <w:wordWrap/>
        <w:autoSpaceDE/>
        <w:autoSpaceDN/>
        <w:spacing w:after="160" w:line="259" w:lineRule="auto"/>
        <w:jc w:val="both"/>
      </w:pPr>
    </w:p>
    <w:p w14:paraId="4C55304B" w14:textId="773B0FDD" w:rsidR="00E3278B" w:rsidRDefault="00E3278B" w:rsidP="00E3278B">
      <w:pPr>
        <w:pStyle w:val="Heading2"/>
      </w:pPr>
      <w:bookmarkStart w:id="4" w:name="_Toc491444985"/>
      <w:r>
        <w:rPr>
          <w:rFonts w:hint="eastAsia"/>
        </w:rPr>
        <w:lastRenderedPageBreak/>
        <w:t>Android Studio</w:t>
      </w:r>
      <w:r>
        <w:t xml:space="preserve"> </w:t>
      </w:r>
      <w:r>
        <w:rPr>
          <w:rFonts w:hint="eastAsia"/>
        </w:rPr>
        <w:t>처음 실행하기</w:t>
      </w:r>
      <w:bookmarkEnd w:id="4"/>
    </w:p>
    <w:p w14:paraId="2FDC8C52" w14:textId="7D6B6E2C" w:rsidR="00E3278B" w:rsidRPr="00E3278B" w:rsidRDefault="00FF3F46" w:rsidP="00E3278B">
      <w:r>
        <w:rPr>
          <w:noProof/>
        </w:rPr>
        <w:drawing>
          <wp:inline distT="0" distB="0" distL="0" distR="0" wp14:anchorId="1D6E7A09" wp14:editId="37F088E9">
            <wp:extent cx="3515096" cy="1326593"/>
            <wp:effectExtent l="0" t="0" r="9525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22264" cy="132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A4F98" w14:textId="3EC6F484" w:rsidR="00E3278B" w:rsidRDefault="00E3278B" w:rsidP="00E3278B"/>
    <w:p w14:paraId="79729A4D" w14:textId="491E0DE3" w:rsidR="00E3278B" w:rsidRDefault="0041579F" w:rsidP="00E3278B">
      <w:r>
        <w:rPr>
          <w:noProof/>
        </w:rPr>
        <w:drawing>
          <wp:inline distT="0" distB="0" distL="0" distR="0" wp14:anchorId="6AD8F560" wp14:editId="705968D5">
            <wp:extent cx="4076441" cy="3057525"/>
            <wp:effectExtent l="0" t="0" r="63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90039" cy="3067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9668" w14:textId="0F8D5F70" w:rsidR="0041579F" w:rsidRDefault="0041579F" w:rsidP="00E3278B"/>
    <w:p w14:paraId="3D92FF04" w14:textId="6F1A1C40" w:rsidR="0041579F" w:rsidRDefault="0041579F" w:rsidP="00E3278B">
      <w:r>
        <w:rPr>
          <w:noProof/>
        </w:rPr>
        <w:drawing>
          <wp:inline distT="0" distB="0" distL="0" distR="0" wp14:anchorId="57BAA388" wp14:editId="52C03C8C">
            <wp:extent cx="4133850" cy="3100585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49609" cy="311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63389" w14:textId="77777777" w:rsidR="00B24E53" w:rsidRDefault="00B24E53" w:rsidP="00E3278B"/>
    <w:p w14:paraId="7C259F3C" w14:textId="77777777" w:rsidR="00B24E53" w:rsidRDefault="00B24E53" w:rsidP="00E3278B"/>
    <w:p w14:paraId="6ED7CCA1" w14:textId="77777777" w:rsidR="00B24E53" w:rsidRDefault="00B24E53" w:rsidP="00E3278B"/>
    <w:p w14:paraId="24B24759" w14:textId="7727B125" w:rsidR="00B24E53" w:rsidRDefault="00B24E53" w:rsidP="00E3278B">
      <w:r>
        <w:rPr>
          <w:noProof/>
        </w:rPr>
        <w:lastRenderedPageBreak/>
        <w:drawing>
          <wp:inline distT="0" distB="0" distL="0" distR="0" wp14:anchorId="48C3D87E" wp14:editId="58A279A1">
            <wp:extent cx="4224309" cy="3181350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9178" cy="3185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CA34" w14:textId="34B92470" w:rsidR="00B24E53" w:rsidRDefault="00B24E53" w:rsidP="00E3278B">
      <w:r>
        <w:rPr>
          <w:rFonts w:hint="eastAsia"/>
        </w:rPr>
        <w:t>각자 취향에 따라 밝고 어두운 화면 두 화면 중에서 하나를 선택하자.</w:t>
      </w:r>
    </w:p>
    <w:p w14:paraId="3DB7A299" w14:textId="2DB5651C" w:rsidR="00B24E53" w:rsidRDefault="00B24E53" w:rsidP="00E3278B">
      <w:r>
        <w:rPr>
          <w:rFonts w:hint="eastAsia"/>
        </w:rPr>
        <w:t>참고로 노트북 배터리를 아끼려면 어두운 화면이 좋다.</w:t>
      </w:r>
    </w:p>
    <w:p w14:paraId="22F4B811" w14:textId="002C976B" w:rsidR="00B24E53" w:rsidRDefault="00B24E53" w:rsidP="00E3278B"/>
    <w:p w14:paraId="49B9A5BC" w14:textId="781FD2E2" w:rsidR="00B24E53" w:rsidRDefault="00611B8E" w:rsidP="00E3278B">
      <w:r>
        <w:rPr>
          <w:noProof/>
        </w:rPr>
        <w:drawing>
          <wp:inline distT="0" distB="0" distL="0" distR="0" wp14:anchorId="77EA23F4" wp14:editId="45175D8F">
            <wp:extent cx="4312903" cy="3253839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575" cy="326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192D4" w14:textId="1D27A42A" w:rsidR="00B24E53" w:rsidRDefault="00B24E53" w:rsidP="00E3278B"/>
    <w:p w14:paraId="14D1AFA9" w14:textId="738CC825" w:rsidR="00B24E53" w:rsidRDefault="00B24E53" w:rsidP="00E3278B"/>
    <w:p w14:paraId="7AE72FE5" w14:textId="1FB1F66C" w:rsidR="00B24E53" w:rsidRDefault="006426C6" w:rsidP="00E3278B">
      <w:r>
        <w:rPr>
          <w:noProof/>
        </w:rPr>
        <w:lastRenderedPageBreak/>
        <w:drawing>
          <wp:inline distT="0" distB="0" distL="0" distR="0" wp14:anchorId="09475E76" wp14:editId="342B5077">
            <wp:extent cx="3724275" cy="2793385"/>
            <wp:effectExtent l="0" t="0" r="0" b="698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32379" cy="2799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D23E" w14:textId="345EB89C" w:rsidR="00FB5803" w:rsidRDefault="00FB5803" w:rsidP="00E3278B">
      <w:r>
        <w:rPr>
          <w:rFonts w:hint="eastAsia"/>
        </w:rPr>
        <w:t>컴퓨터에 따라서 이 화면이 생략될 수도 있다.</w:t>
      </w:r>
    </w:p>
    <w:p w14:paraId="30DCFAC3" w14:textId="513106D2" w:rsidR="00FB5803" w:rsidRDefault="00FB5803" w:rsidP="00E3278B"/>
    <w:p w14:paraId="60DF891E" w14:textId="120CD351" w:rsidR="00FB5803" w:rsidRDefault="006426C6" w:rsidP="00E3278B">
      <w:r>
        <w:rPr>
          <w:noProof/>
        </w:rPr>
        <w:drawing>
          <wp:inline distT="0" distB="0" distL="0" distR="0" wp14:anchorId="11137703" wp14:editId="0EF15D80">
            <wp:extent cx="3762375" cy="2821961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1240" cy="28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9AD11" w14:textId="77777777" w:rsidR="00FB5803" w:rsidRDefault="00FB5803" w:rsidP="00E3278B"/>
    <w:p w14:paraId="6CA97C60" w14:textId="07608DF5" w:rsidR="00B24E53" w:rsidRDefault="00B24E53" w:rsidP="00E3278B"/>
    <w:p w14:paraId="1E329672" w14:textId="743C4550" w:rsidR="00FF2342" w:rsidRDefault="00D861DC" w:rsidP="00E3278B">
      <w:r>
        <w:rPr>
          <w:noProof/>
        </w:rPr>
        <w:drawing>
          <wp:inline distT="0" distB="0" distL="0" distR="0" wp14:anchorId="473BFCE2" wp14:editId="03EC59AF">
            <wp:extent cx="3657600" cy="2754558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66933" cy="276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463B" w14:textId="6BAA630F" w:rsidR="00FF2342" w:rsidRDefault="00E4371A" w:rsidP="00E3278B">
      <w:r>
        <w:rPr>
          <w:rFonts w:hint="eastAsia"/>
        </w:rPr>
        <w:t>아주 오래 기다려야 한다.</w:t>
      </w:r>
    </w:p>
    <w:p w14:paraId="02A72665" w14:textId="5F001FCB" w:rsidR="00E4371A" w:rsidRDefault="00E4371A" w:rsidP="00E3278B"/>
    <w:p w14:paraId="22D08BCF" w14:textId="73CF03C1" w:rsidR="00E4371A" w:rsidRDefault="006426C6" w:rsidP="00E3278B">
      <w:r>
        <w:rPr>
          <w:noProof/>
        </w:rPr>
        <w:lastRenderedPageBreak/>
        <w:drawing>
          <wp:inline distT="0" distB="0" distL="0" distR="0" wp14:anchorId="68C04BCD" wp14:editId="1B33D926">
            <wp:extent cx="3762375" cy="2821961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72970" cy="282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00B55" w14:textId="7B7727BF" w:rsidR="00E2168D" w:rsidRDefault="00E2168D" w:rsidP="00E3278B"/>
    <w:p w14:paraId="253CD442" w14:textId="501DFB58" w:rsidR="00E2168D" w:rsidRDefault="00F9565D" w:rsidP="00E3278B">
      <w:r>
        <w:rPr>
          <w:noProof/>
        </w:rPr>
        <w:drawing>
          <wp:inline distT="0" distB="0" distL="0" distR="0" wp14:anchorId="294043D4" wp14:editId="10284CE6">
            <wp:extent cx="3122999" cy="2316145"/>
            <wp:effectExtent l="0" t="0" r="127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32386" cy="232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C0532" w14:textId="24FE1727" w:rsidR="00E2168D" w:rsidRDefault="00E2168D" w:rsidP="00E3278B">
      <w:r>
        <w:rPr>
          <w:rFonts w:hint="eastAsia"/>
        </w:rPr>
        <w:t>Start a new Android Studio proje</w:t>
      </w:r>
      <w:r>
        <w:t>ct</w:t>
      </w:r>
      <w:r>
        <w:rPr>
          <w:rFonts w:hint="eastAsia"/>
        </w:rPr>
        <w:t xml:space="preserve">를 클릭하여, </w:t>
      </w:r>
    </w:p>
    <w:p w14:paraId="42CAF2B5" w14:textId="6CB02EBB" w:rsidR="00E2168D" w:rsidRDefault="00E2168D" w:rsidP="00E3278B">
      <w:r>
        <w:t xml:space="preserve">Android Studio </w:t>
      </w:r>
      <w:r>
        <w:rPr>
          <w:rFonts w:hint="eastAsia"/>
        </w:rPr>
        <w:t>시작</w:t>
      </w:r>
    </w:p>
    <w:p w14:paraId="3DFDAD13" w14:textId="3C5A5954" w:rsidR="00E2168D" w:rsidRDefault="00E2168D" w:rsidP="00E3278B"/>
    <w:p w14:paraId="7121BADD" w14:textId="360A97D6" w:rsidR="00C774D7" w:rsidRDefault="00C774D7" w:rsidP="00E3278B"/>
    <w:p w14:paraId="4F6FC7C8" w14:textId="74256C36" w:rsidR="00C774D7" w:rsidRDefault="00C774D7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30C5171D" w14:textId="2C1C390E" w:rsidR="00C774D7" w:rsidRDefault="000C3735" w:rsidP="00C774D7">
      <w:pPr>
        <w:pStyle w:val="Heading2"/>
      </w:pPr>
      <w:r>
        <w:rPr>
          <w:rFonts w:hint="eastAsia"/>
        </w:rPr>
        <w:lastRenderedPageBreak/>
        <w:t>H</w:t>
      </w:r>
      <w:r>
        <w:t xml:space="preserve">AXM </w:t>
      </w:r>
      <w:r>
        <w:rPr>
          <w:rFonts w:hint="eastAsia"/>
        </w:rPr>
        <w:t>설치 에러</w:t>
      </w:r>
    </w:p>
    <w:p w14:paraId="22E56D85" w14:textId="23871E97" w:rsidR="003C7F7A" w:rsidRDefault="003C7F7A" w:rsidP="003C7F7A">
      <w:r>
        <w:rPr>
          <w:rFonts w:hint="eastAsia"/>
        </w:rPr>
        <w:t>안드로이드 앱을 스마트폰에서 실행하지 않고,</w:t>
      </w:r>
    </w:p>
    <w:p w14:paraId="11AD5037" w14:textId="5554C764" w:rsidR="003C7F7A" w:rsidRDefault="003C7F7A" w:rsidP="003C7F7A">
      <w:r>
        <w:rPr>
          <w:rFonts w:hint="eastAsia"/>
        </w:rPr>
        <w:t>안드로이드 가상 기계에서 실행하려면,</w:t>
      </w:r>
      <w:r>
        <w:t xml:space="preserve"> HAXM </w:t>
      </w:r>
      <w:r w:rsidR="00D51914">
        <w:rPr>
          <w:rFonts w:hint="eastAsia"/>
        </w:rPr>
        <w:t>기능이 필요하다.</w:t>
      </w:r>
    </w:p>
    <w:p w14:paraId="30721FE6" w14:textId="725F5810" w:rsidR="00D51914" w:rsidRDefault="00D51914" w:rsidP="003C7F7A">
      <w:r>
        <w:rPr>
          <w:rFonts w:hint="eastAsia"/>
        </w:rPr>
        <w:t>H</w:t>
      </w:r>
      <w:r>
        <w:t xml:space="preserve">AXM </w:t>
      </w:r>
      <w:r>
        <w:rPr>
          <w:rFonts w:hint="eastAsia"/>
        </w:rPr>
        <w:t>기능은 안드로이드 가상 기계를 매우 빠르게 실행하도록 해준다.</w:t>
      </w:r>
    </w:p>
    <w:p w14:paraId="4EC264FC" w14:textId="1971548A" w:rsidR="005546FC" w:rsidRDefault="005546FC" w:rsidP="003C7F7A"/>
    <w:p w14:paraId="2BC4E95B" w14:textId="6E9DE13E" w:rsidR="005546FC" w:rsidRDefault="005546FC" w:rsidP="003C7F7A">
      <w:r>
        <w:rPr>
          <w:rFonts w:hint="eastAsia"/>
        </w:rPr>
        <w:t xml:space="preserve">안드로이드 앱을 스마트폰에서만 실행할 계획이라면 </w:t>
      </w:r>
      <w:r>
        <w:t>HAXM</w:t>
      </w:r>
      <w:r>
        <w:rPr>
          <w:rFonts w:hint="eastAsia"/>
        </w:rPr>
        <w:t>을 설치하지 않아도 된다.</w:t>
      </w:r>
    </w:p>
    <w:p w14:paraId="696D4512" w14:textId="77777777" w:rsidR="003C7F7A" w:rsidRPr="003C7F7A" w:rsidRDefault="003C7F7A" w:rsidP="003C7F7A"/>
    <w:p w14:paraId="0A6C0671" w14:textId="5C6756BB" w:rsidR="000C3735" w:rsidRPr="000C3735" w:rsidRDefault="000C3735" w:rsidP="000C3735">
      <w:r>
        <w:rPr>
          <w:noProof/>
        </w:rPr>
        <w:drawing>
          <wp:inline distT="0" distB="0" distL="0" distR="0" wp14:anchorId="037720EC" wp14:editId="49866B8A">
            <wp:extent cx="4604102" cy="3473532"/>
            <wp:effectExtent l="0" t="0" r="635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07733" cy="347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3868" w14:textId="4DFF64FA" w:rsidR="000C3735" w:rsidRDefault="005546FC" w:rsidP="00E3278B">
      <w:r>
        <w:rPr>
          <w:rFonts w:hint="eastAsia"/>
        </w:rPr>
        <w:t>H</w:t>
      </w:r>
      <w:r>
        <w:t xml:space="preserve">AXM </w:t>
      </w:r>
      <w:r>
        <w:rPr>
          <w:rFonts w:hint="eastAsia"/>
        </w:rPr>
        <w:t>설치 에러 화면.</w:t>
      </w:r>
    </w:p>
    <w:p w14:paraId="59D1B90A" w14:textId="4F270938" w:rsidR="005546FC" w:rsidRDefault="005546FC" w:rsidP="00E3278B"/>
    <w:p w14:paraId="2799917F" w14:textId="61B56ED0" w:rsidR="00043C29" w:rsidRDefault="00043C29" w:rsidP="00E3278B">
      <w:r>
        <w:rPr>
          <w:rFonts w:hint="eastAsia"/>
        </w:rPr>
        <w:t xml:space="preserve">제어판 </w:t>
      </w:r>
      <w:r>
        <w:t xml:space="preserve">- Windows </w:t>
      </w:r>
      <w:r>
        <w:rPr>
          <w:rFonts w:hint="eastAsia"/>
        </w:rPr>
        <w:t>기능 켜기/끄기</w:t>
      </w:r>
    </w:p>
    <w:p w14:paraId="73E71CD3" w14:textId="08691EC5" w:rsidR="005546FC" w:rsidRDefault="00043C29" w:rsidP="00E3278B">
      <w:r>
        <w:rPr>
          <w:noProof/>
        </w:rPr>
        <w:drawing>
          <wp:inline distT="0" distB="0" distL="0" distR="0" wp14:anchorId="7A2DDC9C" wp14:editId="445D6CE3">
            <wp:extent cx="2952938" cy="261850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8865" cy="26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330C" w14:textId="0B71B66F" w:rsidR="00043C29" w:rsidRDefault="00043C29" w:rsidP="00E3278B">
      <w:r>
        <w:rPr>
          <w:rFonts w:hint="eastAsia"/>
        </w:rPr>
        <w:t>H</w:t>
      </w:r>
      <w:r>
        <w:t xml:space="preserve">yper-V </w:t>
      </w:r>
      <w:r>
        <w:rPr>
          <w:rFonts w:hint="eastAsia"/>
        </w:rPr>
        <w:t xml:space="preserve">항목이 설치되어 있으면 </w:t>
      </w:r>
      <w:r>
        <w:t xml:space="preserve">HAXM </w:t>
      </w:r>
      <w:r>
        <w:rPr>
          <w:rFonts w:hint="eastAsia"/>
        </w:rPr>
        <w:t>설치 실패한다.</w:t>
      </w:r>
    </w:p>
    <w:p w14:paraId="44CF8348" w14:textId="6F7421EF" w:rsidR="00043C29" w:rsidRDefault="00043C29" w:rsidP="00E3278B">
      <w:r>
        <w:rPr>
          <w:rFonts w:hint="eastAsia"/>
        </w:rPr>
        <w:t>H</w:t>
      </w:r>
      <w:r>
        <w:t xml:space="preserve">yper-V </w:t>
      </w:r>
      <w:r>
        <w:rPr>
          <w:rFonts w:hint="eastAsia"/>
        </w:rPr>
        <w:t>항목</w:t>
      </w:r>
      <w:r w:rsidR="005C36E8">
        <w:rPr>
          <w:rFonts w:hint="eastAsia"/>
        </w:rPr>
        <w:t xml:space="preserve"> 선택을 취소하자.</w:t>
      </w:r>
    </w:p>
    <w:p w14:paraId="5546BCF1" w14:textId="15CB51C7" w:rsidR="005C36E8" w:rsidRDefault="005C36E8" w:rsidP="00E3278B"/>
    <w:p w14:paraId="340D0C2C" w14:textId="77777777" w:rsidR="005C36E8" w:rsidRDefault="005C36E8" w:rsidP="00E3278B"/>
    <w:p w14:paraId="7700B97C" w14:textId="77777777" w:rsidR="000C3735" w:rsidRDefault="000C3735" w:rsidP="00E3278B"/>
    <w:p w14:paraId="02051050" w14:textId="534941D8" w:rsidR="00E2168D" w:rsidRDefault="00E2168D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3C6FCAF8" w14:textId="253002C9" w:rsidR="00E2168D" w:rsidRDefault="00E2168D" w:rsidP="00E2168D">
      <w:pPr>
        <w:pStyle w:val="Heading1"/>
      </w:pPr>
      <w:bookmarkStart w:id="5" w:name="_Toc491444986"/>
      <w:r>
        <w:rPr>
          <w:rFonts w:hint="eastAsia"/>
        </w:rPr>
        <w:lastRenderedPageBreak/>
        <w:t>Hello 프로젝트</w:t>
      </w:r>
      <w:bookmarkEnd w:id="5"/>
      <w:r>
        <w:rPr>
          <w:rFonts w:hint="eastAsia"/>
        </w:rPr>
        <w:t xml:space="preserve"> </w:t>
      </w:r>
    </w:p>
    <w:p w14:paraId="7D985469" w14:textId="416B4AF2" w:rsidR="00E2168D" w:rsidRDefault="00E2168D" w:rsidP="00E2168D"/>
    <w:p w14:paraId="4C26F9FC" w14:textId="47B4A395" w:rsidR="007D66BD" w:rsidRPr="00E2168D" w:rsidRDefault="007D66BD" w:rsidP="007D66BD">
      <w:pPr>
        <w:pStyle w:val="Heading2"/>
      </w:pPr>
      <w:bookmarkStart w:id="6" w:name="_Toc491444987"/>
      <w:r>
        <w:rPr>
          <w:rFonts w:hint="eastAsia"/>
        </w:rPr>
        <w:t>프로젝트 생성</w:t>
      </w:r>
      <w:bookmarkEnd w:id="6"/>
    </w:p>
    <w:p w14:paraId="7B633700" w14:textId="045B4D62" w:rsidR="00E2168D" w:rsidRPr="00E2168D" w:rsidRDefault="00B25E1F" w:rsidP="00E2168D">
      <w:r>
        <w:rPr>
          <w:noProof/>
        </w:rPr>
        <w:drawing>
          <wp:inline distT="0" distB="0" distL="0" distR="0" wp14:anchorId="3DB4539C" wp14:editId="6D8FE2FF">
            <wp:extent cx="4545278" cy="3436536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1997" cy="344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B4D72" w14:textId="77777777" w:rsidR="00E2168D" w:rsidRDefault="00E2168D" w:rsidP="00E3278B"/>
    <w:p w14:paraId="02F3C564" w14:textId="33BDDF70" w:rsidR="00E4371A" w:rsidRDefault="006F0B6C" w:rsidP="00E3278B">
      <w:r>
        <w:rPr>
          <w:noProof/>
        </w:rPr>
        <w:drawing>
          <wp:inline distT="0" distB="0" distL="0" distR="0" wp14:anchorId="16318DED" wp14:editId="5F0F9558">
            <wp:extent cx="4618375" cy="349180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32641" cy="350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6A179" w14:textId="7F39F6E5" w:rsidR="00E2168D" w:rsidRDefault="00E2168D" w:rsidP="00E3278B"/>
    <w:p w14:paraId="6DC1B22A" w14:textId="4EBF9FA1" w:rsidR="00F2465C" w:rsidRDefault="00F2465C" w:rsidP="00E3278B">
      <w:r>
        <w:rPr>
          <w:noProof/>
        </w:rPr>
        <w:lastRenderedPageBreak/>
        <w:drawing>
          <wp:inline distT="0" distB="0" distL="0" distR="0" wp14:anchorId="056EFC77" wp14:editId="46448C1A">
            <wp:extent cx="5542051" cy="4190163"/>
            <wp:effectExtent l="0" t="0" r="1905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51193" cy="41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BC9B1" w14:textId="77777777" w:rsidR="00F2465C" w:rsidRDefault="00F2465C" w:rsidP="00E3278B">
      <w:pPr>
        <w:rPr>
          <w:rFonts w:hint="eastAsia"/>
        </w:rPr>
      </w:pPr>
    </w:p>
    <w:p w14:paraId="28B0E93D" w14:textId="57D63CC9" w:rsidR="00E2168D" w:rsidRDefault="00E2168D" w:rsidP="00E3278B"/>
    <w:p w14:paraId="7422D2D0" w14:textId="6FA2B932" w:rsidR="00297BBB" w:rsidRDefault="00297BBB" w:rsidP="00E3278B"/>
    <w:p w14:paraId="34F9ED42" w14:textId="0AEF3D65" w:rsidR="00E2168D" w:rsidRDefault="00F02072" w:rsidP="00E3278B">
      <w:r>
        <w:rPr>
          <w:noProof/>
        </w:rPr>
        <w:drawing>
          <wp:inline distT="0" distB="0" distL="0" distR="0" wp14:anchorId="2B304E47" wp14:editId="35FFCB72">
            <wp:extent cx="4724697" cy="3572189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2729" cy="357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0145" w14:textId="51AF951E" w:rsidR="00E80AF8" w:rsidRDefault="00E80AF8" w:rsidP="00E3278B"/>
    <w:p w14:paraId="57F87C22" w14:textId="1BB4211D" w:rsidR="00E80AF8" w:rsidRDefault="00E80AF8" w:rsidP="00E3278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8670DF4" wp14:editId="14E3816E">
            <wp:extent cx="4691471" cy="354706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99509" cy="355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D174A" w14:textId="6964EF24" w:rsidR="00E2168D" w:rsidRDefault="00E2168D" w:rsidP="00E3278B"/>
    <w:p w14:paraId="60372A7E" w14:textId="3BCA0E92" w:rsidR="00E2168D" w:rsidRDefault="00E2168D" w:rsidP="00E3278B">
      <w:r>
        <w:rPr>
          <w:noProof/>
        </w:rPr>
        <w:drawing>
          <wp:inline distT="0" distB="0" distL="0" distR="0" wp14:anchorId="641EC1CE" wp14:editId="379F2BCC">
            <wp:extent cx="3672230" cy="2580486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84304" cy="2588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DD64" w14:textId="0FF6220B" w:rsidR="00E2168D" w:rsidRDefault="00E2168D" w:rsidP="00E3278B">
      <w:r>
        <w:rPr>
          <w:rFonts w:hint="eastAsia"/>
        </w:rPr>
        <w:t>Android Studio를 처음 실행할 때 위 화면이 나타나면 액세스 허용을 누르자.</w:t>
      </w:r>
    </w:p>
    <w:p w14:paraId="7084B784" w14:textId="77777777" w:rsidR="00E2168D" w:rsidRDefault="00E2168D" w:rsidP="00E3278B"/>
    <w:p w14:paraId="7225B63D" w14:textId="43F0B647" w:rsidR="00E2168D" w:rsidRDefault="00E2168D" w:rsidP="00E3278B"/>
    <w:p w14:paraId="048D99D6" w14:textId="79E135D8" w:rsidR="00E2168D" w:rsidRDefault="007D66BD" w:rsidP="00E3278B">
      <w:r>
        <w:rPr>
          <w:noProof/>
        </w:rPr>
        <w:lastRenderedPageBreak/>
        <w:drawing>
          <wp:inline distT="0" distB="0" distL="0" distR="0" wp14:anchorId="739070C7" wp14:editId="566B7E46">
            <wp:extent cx="5016746" cy="3160166"/>
            <wp:effectExtent l="0" t="0" r="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745" cy="316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7F4E6" w14:textId="2BA84CDB" w:rsidR="00E2168D" w:rsidRDefault="00E2168D" w:rsidP="00E3278B"/>
    <w:p w14:paraId="729938DC" w14:textId="2F7BEECF" w:rsidR="00E2168D" w:rsidRDefault="00E2168D" w:rsidP="00E3278B"/>
    <w:p w14:paraId="40855078" w14:textId="2B21564D" w:rsidR="009A073D" w:rsidRDefault="009A073D" w:rsidP="009A073D">
      <w:pPr>
        <w:pStyle w:val="Heading3"/>
        <w:rPr>
          <w:rFonts w:hint="eastAsia"/>
        </w:rPr>
      </w:pPr>
      <w:r>
        <w:rPr>
          <w:rFonts w:hint="eastAsia"/>
        </w:rPr>
        <w:t>B</w:t>
      </w:r>
      <w:r>
        <w:t xml:space="preserve">uild Tools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없다는</w:t>
      </w:r>
      <w:r>
        <w:rPr>
          <w:rFonts w:hint="eastAsia"/>
        </w:rPr>
        <w:t xml:space="preserve"> </w:t>
      </w:r>
      <w:r>
        <w:rPr>
          <w:rFonts w:hint="eastAsia"/>
        </w:rPr>
        <w:t>에러</w:t>
      </w:r>
    </w:p>
    <w:p w14:paraId="0528ACA3" w14:textId="38F87F32" w:rsidR="009A073D" w:rsidRDefault="009A073D" w:rsidP="00E3278B">
      <w:r>
        <w:rPr>
          <w:noProof/>
        </w:rPr>
        <w:drawing>
          <wp:inline distT="0" distB="0" distL="0" distR="0" wp14:anchorId="7EC4DC24" wp14:editId="613E5627">
            <wp:extent cx="4391025" cy="7524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75FC" w14:textId="40D82AB6" w:rsidR="009A073D" w:rsidRDefault="009A073D" w:rsidP="00E3278B">
      <w:r>
        <w:t xml:space="preserve">Install Build Tools </w:t>
      </w:r>
      <w:r>
        <w:rPr>
          <w:rFonts w:hint="eastAsia"/>
        </w:rPr>
        <w:t>링크를 클릭하여 설치하자.</w:t>
      </w:r>
    </w:p>
    <w:p w14:paraId="3FEB5A50" w14:textId="42F492DE" w:rsidR="009A073D" w:rsidRDefault="009A073D" w:rsidP="00E3278B"/>
    <w:p w14:paraId="3BB32664" w14:textId="31B8BC07" w:rsidR="009A073D" w:rsidRDefault="002B3775" w:rsidP="00E3278B">
      <w:pPr>
        <w:rPr>
          <w:rFonts w:hint="eastAsia"/>
        </w:rPr>
      </w:pPr>
      <w:r>
        <w:rPr>
          <w:noProof/>
        </w:rPr>
        <w:drawing>
          <wp:inline distT="0" distB="0" distL="0" distR="0" wp14:anchorId="17121CBB" wp14:editId="51690454">
            <wp:extent cx="4366164" cy="3712866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71712" cy="371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0E32" w14:textId="77777777" w:rsidR="009A073D" w:rsidRDefault="009A073D" w:rsidP="00E3278B">
      <w:pPr>
        <w:rPr>
          <w:rFonts w:hint="eastAsia"/>
        </w:rPr>
      </w:pPr>
    </w:p>
    <w:p w14:paraId="645B6F2B" w14:textId="310273B7" w:rsidR="001C2424" w:rsidRDefault="001C2424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3AA37E5B" w14:textId="77777777" w:rsidR="007D66BD" w:rsidRDefault="007D66BD" w:rsidP="007D66BD">
      <w:pPr>
        <w:pStyle w:val="Heading2"/>
      </w:pPr>
      <w:bookmarkStart w:id="7" w:name="_Toc491444988"/>
      <w:r>
        <w:rPr>
          <w:rFonts w:hint="eastAsia"/>
        </w:rPr>
        <w:lastRenderedPageBreak/>
        <w:t xml:space="preserve">스마트폰과 </w:t>
      </w:r>
      <w:r>
        <w:t xml:space="preserve">PC </w:t>
      </w:r>
      <w:r>
        <w:rPr>
          <w:rFonts w:hint="eastAsia"/>
        </w:rPr>
        <w:t>연결</w:t>
      </w:r>
      <w:bookmarkEnd w:id="7"/>
    </w:p>
    <w:p w14:paraId="2D334D17" w14:textId="52B7453B" w:rsidR="007D66BD" w:rsidRDefault="007D66BD" w:rsidP="007D66BD">
      <w:r>
        <w:rPr>
          <w:rFonts w:hint="eastAsia"/>
        </w:rPr>
        <w:t xml:space="preserve">먼저 스마트폰과 </w:t>
      </w:r>
      <w:r>
        <w:t>PC</w:t>
      </w:r>
      <w:r>
        <w:rPr>
          <w:rFonts w:hint="eastAsia"/>
        </w:rPr>
        <w:t xml:space="preserve">를 </w:t>
      </w:r>
      <w:r>
        <w:t xml:space="preserve">USB </w:t>
      </w:r>
      <w:r>
        <w:rPr>
          <w:rFonts w:hint="eastAsia"/>
        </w:rPr>
        <w:t>케이블로 연결해야 한다.</w:t>
      </w:r>
    </w:p>
    <w:p w14:paraId="242131A4" w14:textId="77777777" w:rsidR="007D66BD" w:rsidRDefault="007D66BD" w:rsidP="007D66BD">
      <w:r>
        <w:rPr>
          <w:rFonts w:hint="eastAsia"/>
        </w:rPr>
        <w:t xml:space="preserve">스마트폰과 </w:t>
      </w:r>
      <w:r>
        <w:t>PC</w:t>
      </w:r>
      <w:r>
        <w:rPr>
          <w:rFonts w:hint="eastAsia"/>
        </w:rPr>
        <w:t xml:space="preserve">를 연결하는데 필요한 케이블과 </w:t>
      </w:r>
      <w:r>
        <w:t>SW</w:t>
      </w:r>
      <w:r>
        <w:rPr>
          <w:rFonts w:hint="eastAsia"/>
        </w:rPr>
        <w:t>는 스마트폰 제조업체의 고객센터에서 찾아보라.</w:t>
      </w:r>
    </w:p>
    <w:p w14:paraId="287A2297" w14:textId="77777777" w:rsidR="007D66BD" w:rsidRPr="002E29EB" w:rsidRDefault="007D66BD" w:rsidP="007D66BD"/>
    <w:p w14:paraId="708DD5AA" w14:textId="684BEE65" w:rsidR="007D66BD" w:rsidRDefault="007D66BD" w:rsidP="007D66BD">
      <w:r>
        <w:rPr>
          <w:rFonts w:hint="eastAsia"/>
        </w:rPr>
        <w:t>참고로 삼성전자 스마트폰이라면,</w:t>
      </w:r>
      <w:r>
        <w:t xml:space="preserve"> </w:t>
      </w:r>
      <w:r>
        <w:rPr>
          <w:rFonts w:hint="eastAsia"/>
        </w:rPr>
        <w:t xml:space="preserve">삼성전자 고객센터에서 </w:t>
      </w:r>
      <w:r w:rsidR="00195F73" w:rsidRPr="00195F73">
        <w:t>Samsung Smart Switch</w:t>
      </w:r>
      <w:r w:rsidR="00195F73">
        <w:t xml:space="preserve"> </w:t>
      </w:r>
      <w:r>
        <w:rPr>
          <w:rFonts w:hint="eastAsia"/>
        </w:rPr>
        <w:t xml:space="preserve">를 다운로드 받아서 </w:t>
      </w:r>
      <w:r>
        <w:t>PC</w:t>
      </w:r>
      <w:r>
        <w:rPr>
          <w:rFonts w:hint="eastAsia"/>
        </w:rPr>
        <w:t>에 설치하면 된다.</w:t>
      </w:r>
    </w:p>
    <w:p w14:paraId="0C4AE0A8" w14:textId="65E983D8" w:rsidR="007D66BD" w:rsidRDefault="007D66BD" w:rsidP="007D66BD"/>
    <w:p w14:paraId="4A73D6A7" w14:textId="77777777" w:rsidR="007D66BD" w:rsidRDefault="007D66BD" w:rsidP="007D66BD"/>
    <w:p w14:paraId="2F995749" w14:textId="77777777" w:rsidR="007D66BD" w:rsidRDefault="007D66BD" w:rsidP="007D66BD">
      <w:pPr>
        <w:pStyle w:val="Heading3"/>
      </w:pPr>
      <w:r>
        <w:rPr>
          <w:rFonts w:hint="eastAsia"/>
        </w:rPr>
        <w:t>스마트폰</w:t>
      </w:r>
      <w:r>
        <w:rPr>
          <w:rFonts w:hint="eastAsia"/>
        </w:rPr>
        <w:t xml:space="preserve"> </w:t>
      </w:r>
      <w:r>
        <w:rPr>
          <w:rFonts w:hint="eastAsia"/>
        </w:rPr>
        <w:t>환경설정</w:t>
      </w:r>
    </w:p>
    <w:p w14:paraId="28B66596" w14:textId="77777777" w:rsidR="007D66BD" w:rsidRDefault="007D66BD" w:rsidP="007D66BD">
      <w:r>
        <w:rPr>
          <w:rFonts w:hint="eastAsia"/>
        </w:rPr>
        <w:t xml:space="preserve">안드로이드폰의 환경설정 </w:t>
      </w:r>
      <w:r>
        <w:t>–</w:t>
      </w:r>
      <w:r>
        <w:t xml:space="preserve"> </w:t>
      </w:r>
      <w:r>
        <w:rPr>
          <w:rFonts w:hint="eastAsia"/>
        </w:rPr>
        <w:t xml:space="preserve">개발자 옵션 </w:t>
      </w:r>
      <w:r>
        <w:t>–</w:t>
      </w:r>
      <w:r>
        <w:t xml:space="preserve"> USB </w:t>
      </w:r>
      <w:r>
        <w:rPr>
          <w:rFonts w:hint="eastAsia"/>
        </w:rPr>
        <w:t>디버깅 항목을 체크해 주어야 한다.</w:t>
      </w:r>
    </w:p>
    <w:p w14:paraId="7863EBB4" w14:textId="77777777" w:rsidR="007D66BD" w:rsidRDefault="007D66BD" w:rsidP="007D66BD">
      <w:r>
        <w:rPr>
          <w:rFonts w:hint="eastAsia"/>
        </w:rPr>
        <w:t>환경설정에서 개발자 옵션 항목이 숨겨져 있는 기기도 있다.</w:t>
      </w:r>
    </w:p>
    <w:p w14:paraId="2C564BC8" w14:textId="77777777" w:rsidR="007D66BD" w:rsidRDefault="007D66BD" w:rsidP="007D66BD">
      <w:r>
        <w:rPr>
          <w:rFonts w:hint="eastAsia"/>
        </w:rPr>
        <w:t xml:space="preserve">개발자 옵션을 활성화하고 거기서 </w:t>
      </w:r>
      <w:r>
        <w:t xml:space="preserve">USB </w:t>
      </w:r>
      <w:r>
        <w:rPr>
          <w:rFonts w:hint="eastAsia"/>
        </w:rPr>
        <w:t>디버깅 항목을 체크하는 방법은</w:t>
      </w:r>
      <w:r>
        <w:t xml:space="preserve"> </w:t>
      </w:r>
      <w:r>
        <w:rPr>
          <w:rFonts w:hint="eastAsia"/>
        </w:rPr>
        <w:t>기기 마다 조금씩 다르니,</w:t>
      </w:r>
      <w:r>
        <w:t xml:space="preserve"> </w:t>
      </w:r>
      <w:r>
        <w:rPr>
          <w:rFonts w:hint="eastAsia"/>
        </w:rPr>
        <w:t>구글에서 검색해 보라.</w:t>
      </w:r>
    </w:p>
    <w:p w14:paraId="05A60702" w14:textId="77777777" w:rsidR="007D66BD" w:rsidRPr="00E33274" w:rsidRDefault="007D66BD" w:rsidP="007D66BD"/>
    <w:p w14:paraId="4D6798EA" w14:textId="7317708A" w:rsidR="007D66BD" w:rsidRDefault="007D66BD" w:rsidP="007D66BD">
      <w:r>
        <w:rPr>
          <w:rFonts w:hint="eastAsia"/>
        </w:rPr>
        <w:t xml:space="preserve">검색 키워드: 갤럭시 </w:t>
      </w:r>
      <w:r>
        <w:t xml:space="preserve">s5 </w:t>
      </w:r>
      <w:r w:rsidRPr="00E33274">
        <w:t>개발자 옵션</w:t>
      </w:r>
    </w:p>
    <w:p w14:paraId="65454648" w14:textId="02CA9BAB" w:rsidR="007D66BD" w:rsidRDefault="007D66BD" w:rsidP="007D66BD"/>
    <w:p w14:paraId="31C2951C" w14:textId="77777777" w:rsidR="007D66BD" w:rsidRDefault="007D66BD" w:rsidP="007D66BD"/>
    <w:p w14:paraId="1A6223E6" w14:textId="0BE23EEE" w:rsidR="007D66BD" w:rsidRDefault="007D66BD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0194F1A7" w14:textId="77777777" w:rsidR="007D66BD" w:rsidRDefault="007D66BD" w:rsidP="007D66BD"/>
    <w:p w14:paraId="2A847B2E" w14:textId="548D4FEA" w:rsidR="007D66BD" w:rsidRDefault="007D66BD" w:rsidP="007D66BD">
      <w:pPr>
        <w:pStyle w:val="Heading2"/>
      </w:pPr>
      <w:bookmarkStart w:id="8" w:name="_Toc491444989"/>
      <w:r>
        <w:rPr>
          <w:rFonts w:hint="eastAsia"/>
        </w:rPr>
        <w:t>앱 실행</w:t>
      </w:r>
      <w:bookmarkEnd w:id="8"/>
    </w:p>
    <w:p w14:paraId="4C3FAC3C" w14:textId="07B7AC8A" w:rsidR="007D66BD" w:rsidRDefault="007D66BD" w:rsidP="007D66BD">
      <w:r>
        <w:rPr>
          <w:rFonts w:hint="eastAsia"/>
        </w:rPr>
        <w:t xml:space="preserve">Android Studio 메뉴 </w:t>
      </w:r>
      <w:r>
        <w:t>Run - Run App</w:t>
      </w:r>
    </w:p>
    <w:p w14:paraId="2C62D5AB" w14:textId="237D78EE" w:rsidR="007D66BD" w:rsidRDefault="007D66BD" w:rsidP="007D66BD">
      <w:r>
        <w:rPr>
          <w:noProof/>
        </w:rPr>
        <w:drawing>
          <wp:inline distT="0" distB="0" distL="0" distR="0" wp14:anchorId="2EA45B0E" wp14:editId="6FD3CCCA">
            <wp:extent cx="4607415" cy="3628339"/>
            <wp:effectExtent l="0" t="0" r="317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12324" cy="36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A75D0" w14:textId="16463969" w:rsidR="007D66BD" w:rsidRDefault="007D66BD" w:rsidP="007D66BD">
      <w:r>
        <w:rPr>
          <w:rFonts w:hint="eastAsia"/>
        </w:rPr>
        <w:t xml:space="preserve">스마트폰 모델을 선택하고 </w:t>
      </w:r>
      <w:r>
        <w:t xml:space="preserve">Ok </w:t>
      </w:r>
      <w:r>
        <w:rPr>
          <w:rFonts w:hint="eastAsia"/>
        </w:rPr>
        <w:t>버튼을 클릭한다.</w:t>
      </w:r>
    </w:p>
    <w:p w14:paraId="1F152C6A" w14:textId="03A43F5D" w:rsidR="007D66BD" w:rsidRDefault="007D66BD" w:rsidP="007D66BD">
      <w:r>
        <w:rPr>
          <w:rFonts w:hint="eastAsia"/>
        </w:rPr>
        <w:t>앱이 빌드되고 스마트폰에 설치될 때까지 조금 기다려야 한다.</w:t>
      </w:r>
    </w:p>
    <w:p w14:paraId="0EEB7DB5" w14:textId="6ED3E23F" w:rsidR="007D66BD" w:rsidRDefault="007D66BD" w:rsidP="007D66BD"/>
    <w:p w14:paraId="519B79A1" w14:textId="2CC28AA3" w:rsidR="007D66BD" w:rsidRDefault="007D66BD" w:rsidP="007D66BD">
      <w:r>
        <w:rPr>
          <w:rFonts w:hint="eastAsia"/>
        </w:rPr>
        <w:t xml:space="preserve">위 화면에서 스마트폰 모델명이 보이지 않는다면, 스마트폰이 </w:t>
      </w:r>
      <w:r>
        <w:t>PC</w:t>
      </w:r>
      <w:r>
        <w:rPr>
          <w:rFonts w:hint="eastAsia"/>
        </w:rPr>
        <w:t>와 제대로 연결되지 않은 것이다.</w:t>
      </w:r>
    </w:p>
    <w:p w14:paraId="3E4D5C77" w14:textId="77777777" w:rsidR="007D66BD" w:rsidRDefault="007D66BD" w:rsidP="007D66BD"/>
    <w:p w14:paraId="4C09675D" w14:textId="77777777" w:rsidR="007D66BD" w:rsidRDefault="007D66BD" w:rsidP="007D66BD"/>
    <w:p w14:paraId="334183F0" w14:textId="13BC787B" w:rsidR="007D66BD" w:rsidRDefault="007D66BD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4066C819" w14:textId="3E471B24" w:rsidR="007D66BD" w:rsidRDefault="007D66BD" w:rsidP="007D66BD">
      <w:pPr>
        <w:pStyle w:val="Heading1"/>
      </w:pPr>
      <w:bookmarkStart w:id="9" w:name="_Toc491444990"/>
      <w:r>
        <w:rPr>
          <w:rFonts w:hint="eastAsia"/>
        </w:rPr>
        <w:lastRenderedPageBreak/>
        <w:t>가상 기계 생성</w:t>
      </w:r>
      <w:bookmarkEnd w:id="9"/>
    </w:p>
    <w:p w14:paraId="48E90440" w14:textId="6D29C409" w:rsidR="007D66BD" w:rsidRDefault="007D66BD" w:rsidP="007D66BD"/>
    <w:p w14:paraId="765288C0" w14:textId="7E59C36C" w:rsidR="007D66BD" w:rsidRDefault="007D66BD" w:rsidP="007D66BD">
      <w:r>
        <w:rPr>
          <w:rFonts w:hint="eastAsia"/>
        </w:rPr>
        <w:t>스마트폰이 없다면, 안드로이드 가상 기계에서 앱을 실행해야 한다.</w:t>
      </w:r>
    </w:p>
    <w:p w14:paraId="54AB1259" w14:textId="76852DAB" w:rsidR="007D66BD" w:rsidRDefault="007D66BD" w:rsidP="007D66BD">
      <w:r>
        <w:rPr>
          <w:rFonts w:hint="eastAsia"/>
        </w:rPr>
        <w:t>안드로이드 가상 기계를 만들자.</w:t>
      </w:r>
    </w:p>
    <w:p w14:paraId="225D411D" w14:textId="1A9FD765" w:rsidR="007D66BD" w:rsidRDefault="007D66BD" w:rsidP="007D66BD"/>
    <w:p w14:paraId="0116FFA2" w14:textId="564B573D" w:rsidR="005B09AE" w:rsidRDefault="005B09AE" w:rsidP="005B09AE">
      <w:pPr>
        <w:pStyle w:val="Heading2"/>
      </w:pPr>
      <w:bookmarkStart w:id="10" w:name="_Toc491444991"/>
      <w:r>
        <w:rPr>
          <w:rFonts w:hint="eastAsia"/>
        </w:rPr>
        <w:t>Hyper-V 끄기</w:t>
      </w:r>
      <w:bookmarkEnd w:id="10"/>
    </w:p>
    <w:p w14:paraId="235EA7B0" w14:textId="3EC045CF" w:rsidR="005B09AE" w:rsidRDefault="005B09AE" w:rsidP="005B09AE">
      <w:r>
        <w:rPr>
          <w:rFonts w:hint="eastAsia"/>
        </w:rPr>
        <w:t xml:space="preserve"> </w:t>
      </w:r>
    </w:p>
    <w:p w14:paraId="7142F5F4" w14:textId="6B149B0D" w:rsidR="005B09AE" w:rsidRDefault="005B09AE" w:rsidP="005B09AE"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 xml:space="preserve">운영체제의 </w:t>
      </w:r>
      <w:r>
        <w:t xml:space="preserve">Hyper-V </w:t>
      </w:r>
      <w:r>
        <w:rPr>
          <w:rFonts w:hint="eastAsia"/>
        </w:rPr>
        <w:t>기능은 안드로이드 가상 기계와 호환되지 않는다.</w:t>
      </w:r>
    </w:p>
    <w:p w14:paraId="108D2395" w14:textId="68F7D290" w:rsidR="005B09AE" w:rsidRDefault="005B09AE" w:rsidP="005B09AE">
      <w:r>
        <w:rPr>
          <w:rFonts w:hint="eastAsia"/>
        </w:rPr>
        <w:t xml:space="preserve">먼저 </w:t>
      </w:r>
      <w:r>
        <w:t xml:space="preserve">Hyper-V </w:t>
      </w:r>
      <w:r>
        <w:rPr>
          <w:rFonts w:hint="eastAsia"/>
        </w:rPr>
        <w:t>기능을 끄자.</w:t>
      </w:r>
    </w:p>
    <w:p w14:paraId="0655CDE2" w14:textId="5275ECED" w:rsidR="005B09AE" w:rsidRDefault="005B09AE" w:rsidP="005B09AE"/>
    <w:p w14:paraId="110F29D3" w14:textId="31CFC021" w:rsidR="005B09AE" w:rsidRDefault="005B09AE" w:rsidP="005B09AE">
      <w:r>
        <w:rPr>
          <w:rFonts w:hint="eastAsia"/>
        </w:rPr>
        <w:t xml:space="preserve">Windows 제어판 - 프로그램 </w:t>
      </w:r>
      <w:r>
        <w:t xml:space="preserve">- Windows </w:t>
      </w:r>
      <w:r>
        <w:rPr>
          <w:rFonts w:hint="eastAsia"/>
        </w:rPr>
        <w:t>기능 끄기</w:t>
      </w:r>
    </w:p>
    <w:p w14:paraId="50F3B6A3" w14:textId="16E4C207" w:rsidR="005B09AE" w:rsidRDefault="005B09AE" w:rsidP="005B09AE">
      <w:r>
        <w:rPr>
          <w:rFonts w:hint="eastAsia"/>
          <w:noProof/>
        </w:rPr>
        <w:drawing>
          <wp:inline distT="0" distB="0" distL="0" distR="0" wp14:anchorId="6B0AC6C5" wp14:editId="3573E576">
            <wp:extent cx="5578705" cy="3709359"/>
            <wp:effectExtent l="0" t="0" r="317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101" cy="3710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4422F" w14:textId="14C3EE05" w:rsidR="005B09AE" w:rsidRDefault="005B09AE" w:rsidP="005B09AE"/>
    <w:p w14:paraId="3B8EE1A6" w14:textId="35D29AAB" w:rsidR="005B09AE" w:rsidRDefault="005B09AE" w:rsidP="005B09AE">
      <w:r>
        <w:rPr>
          <w:noProof/>
        </w:rPr>
        <w:drawing>
          <wp:inline distT="0" distB="0" distL="0" distR="0" wp14:anchorId="69840BA0" wp14:editId="1D47DF7B">
            <wp:extent cx="2976113" cy="2601497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260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5B2D" w14:textId="532311B9" w:rsidR="005B09AE" w:rsidRDefault="005B09AE" w:rsidP="005B09AE">
      <w:r>
        <w:rPr>
          <w:rFonts w:hint="eastAsia"/>
        </w:rPr>
        <w:t>Hyper-V</w:t>
      </w:r>
      <w:r>
        <w:t xml:space="preserve"> </w:t>
      </w:r>
      <w:r>
        <w:rPr>
          <w:rFonts w:hint="eastAsia"/>
        </w:rPr>
        <w:t>항목의 체크를 끈다.</w:t>
      </w:r>
    </w:p>
    <w:p w14:paraId="036BCE70" w14:textId="00E9F75B" w:rsidR="005B09AE" w:rsidRDefault="005B09AE" w:rsidP="005B09AE">
      <w:r>
        <w:rPr>
          <w:rFonts w:hint="eastAsia"/>
        </w:rPr>
        <w:t>재부팅해야 한다는 메시지가 출력되면, 재부팅 하자.</w:t>
      </w:r>
    </w:p>
    <w:p w14:paraId="2AC318E1" w14:textId="74D78026" w:rsidR="005B09AE" w:rsidRDefault="005B09AE" w:rsidP="005B09AE"/>
    <w:p w14:paraId="0A5C2E0A" w14:textId="77777777" w:rsidR="005B09AE" w:rsidRDefault="005B09AE" w:rsidP="005B09AE"/>
    <w:p w14:paraId="42A247CE" w14:textId="18BDAD3B" w:rsidR="005B09AE" w:rsidRDefault="005B09AE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3FAB681B" w14:textId="22763868" w:rsidR="005B09AE" w:rsidRPr="005B09AE" w:rsidRDefault="005B09AE" w:rsidP="005B09AE">
      <w:pPr>
        <w:pStyle w:val="Heading2"/>
      </w:pPr>
      <w:bookmarkStart w:id="11" w:name="_Toc491444992"/>
      <w:r>
        <w:rPr>
          <w:rFonts w:hint="eastAsia"/>
        </w:rPr>
        <w:lastRenderedPageBreak/>
        <w:t>가상 기계 생성</w:t>
      </w:r>
      <w:bookmarkEnd w:id="11"/>
    </w:p>
    <w:p w14:paraId="082B0CC2" w14:textId="4337D14B" w:rsidR="007D66BD" w:rsidRDefault="007D66BD" w:rsidP="007D66BD">
      <w:r>
        <w:rPr>
          <w:rFonts w:hint="eastAsia"/>
        </w:rPr>
        <w:t xml:space="preserve">Android Studio 메뉴 </w:t>
      </w:r>
      <w:r>
        <w:t xml:space="preserve">Tools - </w:t>
      </w:r>
      <w:bookmarkStart w:id="12" w:name="_GoBack"/>
      <w:bookmarkEnd w:id="12"/>
      <w:r>
        <w:t xml:space="preserve">AVD Manager </w:t>
      </w:r>
      <w:r>
        <w:rPr>
          <w:rFonts w:hint="eastAsia"/>
        </w:rPr>
        <w:t>클릭</w:t>
      </w:r>
    </w:p>
    <w:p w14:paraId="5AFCC448" w14:textId="360D4DEC" w:rsidR="007D66BD" w:rsidRDefault="007D66BD" w:rsidP="007D66BD"/>
    <w:p w14:paraId="37732662" w14:textId="29ABEAB6" w:rsidR="007D66BD" w:rsidRDefault="007D66BD" w:rsidP="007D66BD">
      <w:r>
        <w:rPr>
          <w:noProof/>
        </w:rPr>
        <w:drawing>
          <wp:inline distT="0" distB="0" distL="0" distR="0" wp14:anchorId="300E7A2A" wp14:editId="037153CD">
            <wp:extent cx="4615132" cy="2547891"/>
            <wp:effectExtent l="0" t="0" r="0" b="508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22188" cy="2551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81FDC" w14:textId="0CFB77A9" w:rsidR="007D66BD" w:rsidRDefault="007D66BD" w:rsidP="007D66BD">
      <w:r>
        <w:rPr>
          <w:rFonts w:hint="eastAsia"/>
        </w:rPr>
        <w:t>Create Virtual Device</w:t>
      </w:r>
      <w:r>
        <w:t xml:space="preserve"> </w:t>
      </w:r>
      <w:r>
        <w:rPr>
          <w:rFonts w:hint="eastAsia"/>
        </w:rPr>
        <w:t>클릭</w:t>
      </w:r>
    </w:p>
    <w:p w14:paraId="262A3AE7" w14:textId="2C6891F6" w:rsidR="007D66BD" w:rsidRDefault="007D66BD" w:rsidP="007D66BD"/>
    <w:p w14:paraId="42B4634F" w14:textId="5C379A23" w:rsidR="00E96C32" w:rsidRDefault="00E96C32" w:rsidP="007D66BD">
      <w:r>
        <w:rPr>
          <w:noProof/>
        </w:rPr>
        <w:drawing>
          <wp:inline distT="0" distB="0" distL="0" distR="0" wp14:anchorId="53A1960E" wp14:editId="7B2003C9">
            <wp:extent cx="4645121" cy="3657600"/>
            <wp:effectExtent l="0" t="0" r="317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50453" cy="366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1235B" w14:textId="1BCFCD9E" w:rsidR="00E96C32" w:rsidRDefault="00E96C32" w:rsidP="007D66BD"/>
    <w:p w14:paraId="0E0FE2A5" w14:textId="0EA19093" w:rsidR="00E96C32" w:rsidRDefault="00E96C32" w:rsidP="007D66BD"/>
    <w:p w14:paraId="67341B5C" w14:textId="04FD7A6E" w:rsidR="00E96C32" w:rsidRDefault="005B09AE" w:rsidP="007D66BD">
      <w:r>
        <w:rPr>
          <w:noProof/>
        </w:rPr>
        <w:lastRenderedPageBreak/>
        <w:drawing>
          <wp:inline distT="0" distB="0" distL="0" distR="0" wp14:anchorId="75D4931E" wp14:editId="2C6F6F46">
            <wp:extent cx="5666922" cy="44598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252" cy="4466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CDC3C" w14:textId="78B27D12" w:rsidR="00E96C32" w:rsidRDefault="00E96C32" w:rsidP="007D66BD"/>
    <w:p w14:paraId="061334EE" w14:textId="6823B08A" w:rsidR="00E96C32" w:rsidRDefault="00E96C32" w:rsidP="007D66BD">
      <w:r>
        <w:rPr>
          <w:noProof/>
        </w:rPr>
        <w:drawing>
          <wp:inline distT="0" distB="0" distL="0" distR="0" wp14:anchorId="31CB0D2A" wp14:editId="7E5566B9">
            <wp:extent cx="4477109" cy="3780261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78727" cy="3781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9246" w14:textId="74C1A81A" w:rsidR="008E45BB" w:rsidRDefault="008E45BB" w:rsidP="007D66BD"/>
    <w:p w14:paraId="445AF1B2" w14:textId="68A7F8CE" w:rsidR="008E45BB" w:rsidRDefault="008E45BB" w:rsidP="007D66BD">
      <w:r>
        <w:rPr>
          <w:noProof/>
        </w:rPr>
        <w:lastRenderedPageBreak/>
        <w:drawing>
          <wp:inline distT="0" distB="0" distL="0" distR="0" wp14:anchorId="3FB60E0F" wp14:editId="29CA32AF">
            <wp:extent cx="4423786" cy="3735238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25633" cy="373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0EBE1" w14:textId="40F61AEA" w:rsidR="008E45BB" w:rsidRDefault="008E45BB" w:rsidP="007D66BD"/>
    <w:p w14:paraId="3C7362EB" w14:textId="3543F066" w:rsidR="008E45BB" w:rsidRDefault="005B09AE" w:rsidP="007D66BD">
      <w:r>
        <w:rPr>
          <w:noProof/>
        </w:rPr>
        <w:drawing>
          <wp:inline distT="0" distB="0" distL="0" distR="0" wp14:anchorId="7C1081AC" wp14:editId="376EE2BF">
            <wp:extent cx="4536169" cy="356270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41771" cy="35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A4AA8" w14:textId="2EDF0C24" w:rsidR="005B09AE" w:rsidRDefault="005B09AE" w:rsidP="007D66BD"/>
    <w:p w14:paraId="3DE1838A" w14:textId="24877154" w:rsidR="005B09AE" w:rsidRDefault="005B09AE" w:rsidP="007D66BD">
      <w:r>
        <w:rPr>
          <w:noProof/>
        </w:rPr>
        <w:lastRenderedPageBreak/>
        <w:drawing>
          <wp:inline distT="0" distB="0" distL="0" distR="0" wp14:anchorId="120A7405" wp14:editId="606DFFB3">
            <wp:extent cx="4250600" cy="333842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3655" cy="3340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375B5" w14:textId="43A57F4F" w:rsidR="005B09AE" w:rsidRDefault="005B09AE" w:rsidP="007D66BD"/>
    <w:p w14:paraId="3F11E299" w14:textId="2BE8CEDE" w:rsidR="005B09AE" w:rsidRDefault="005B09AE" w:rsidP="007D66BD">
      <w:r>
        <w:rPr>
          <w:rFonts w:hint="eastAsia"/>
          <w:noProof/>
        </w:rPr>
        <w:drawing>
          <wp:inline distT="0" distB="0" distL="0" distR="0" wp14:anchorId="6339F5D8" wp14:editId="43EB45F6">
            <wp:extent cx="5750862" cy="3174520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108" cy="3179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4DBFD" w14:textId="40193B0F" w:rsidR="005B09AE" w:rsidRDefault="005B09AE" w:rsidP="007D66BD">
      <w:r>
        <w:rPr>
          <w:rFonts w:hint="eastAsia"/>
        </w:rPr>
        <w:t>삼각형 버튼을 클릭하면 가상기계가 시작된다.</w:t>
      </w:r>
    </w:p>
    <w:p w14:paraId="0149E313" w14:textId="3C4FD2CB" w:rsidR="005B09AE" w:rsidRDefault="005B09AE" w:rsidP="007D66BD"/>
    <w:p w14:paraId="5D567E80" w14:textId="4466A53C" w:rsidR="005B09AE" w:rsidRDefault="005B09AE" w:rsidP="007D66BD"/>
    <w:p w14:paraId="30DDBD8C" w14:textId="265DCF4C" w:rsidR="005B09AE" w:rsidRDefault="005B09AE" w:rsidP="007D66BD"/>
    <w:p w14:paraId="77E66D4C" w14:textId="62CED9A0" w:rsidR="005B09AE" w:rsidRDefault="005B09AE" w:rsidP="007D66BD">
      <w:r>
        <w:rPr>
          <w:noProof/>
        </w:rPr>
        <w:lastRenderedPageBreak/>
        <w:drawing>
          <wp:inline distT="0" distB="0" distL="0" distR="0" wp14:anchorId="425E9EBB" wp14:editId="19B84010">
            <wp:extent cx="1935126" cy="3423376"/>
            <wp:effectExtent l="0" t="0" r="8255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47648" cy="344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FBC26" w14:textId="6C003A38" w:rsidR="005B09AE" w:rsidRDefault="005B09AE" w:rsidP="007D66BD"/>
    <w:p w14:paraId="5FC65F8B" w14:textId="2C8AFE72" w:rsidR="005B09AE" w:rsidRDefault="005B09AE" w:rsidP="007D66BD">
      <w:r>
        <w:rPr>
          <w:rFonts w:hint="eastAsia"/>
        </w:rPr>
        <w:t>환경설정(</w:t>
      </w:r>
      <w:r>
        <w:t xml:space="preserve">Settings) </w:t>
      </w:r>
      <w:r>
        <w:rPr>
          <w:rFonts w:hint="eastAsia"/>
        </w:rPr>
        <w:t>화면에 들어가서, 언어를 한국어로 바꾸자.</w:t>
      </w:r>
    </w:p>
    <w:p w14:paraId="6B50224B" w14:textId="62A77A60" w:rsidR="005B09AE" w:rsidRDefault="005B09AE" w:rsidP="007D66BD"/>
    <w:p w14:paraId="4E0E978E" w14:textId="6D1167CC" w:rsidR="005B09AE" w:rsidRDefault="005B09AE" w:rsidP="007D66BD">
      <w:r>
        <w:rPr>
          <w:rFonts w:hint="eastAsia"/>
          <w:noProof/>
        </w:rPr>
        <w:drawing>
          <wp:inline distT="0" distB="0" distL="0" distR="0" wp14:anchorId="1077E9D8" wp14:editId="0F854AEC">
            <wp:extent cx="1964675" cy="34721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475" cy="348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E0B">
        <w:rPr>
          <w:rFonts w:hint="eastAsia"/>
        </w:rPr>
        <w:t xml:space="preserve"> </w:t>
      </w:r>
      <w:r w:rsidR="00DC0E0B">
        <w:rPr>
          <w:rFonts w:hint="eastAsia"/>
          <w:noProof/>
        </w:rPr>
        <w:drawing>
          <wp:inline distT="0" distB="0" distL="0" distR="0" wp14:anchorId="55AA05FC" wp14:editId="4C414DA7">
            <wp:extent cx="1947419" cy="3441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520" cy="345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E0B">
        <w:t xml:space="preserve"> </w:t>
      </w:r>
      <w:r w:rsidR="00DC0E0B">
        <w:rPr>
          <w:rFonts w:hint="eastAsia"/>
          <w:noProof/>
        </w:rPr>
        <w:drawing>
          <wp:inline distT="0" distB="0" distL="0" distR="0" wp14:anchorId="6D0C4112" wp14:editId="3AF161C5">
            <wp:extent cx="1946355" cy="3444034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239" cy="3456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E0B">
        <w:rPr>
          <w:noProof/>
        </w:rPr>
        <w:lastRenderedPageBreak/>
        <w:drawing>
          <wp:inline distT="0" distB="0" distL="0" distR="0" wp14:anchorId="58672A95" wp14:editId="3437892C">
            <wp:extent cx="1986862" cy="35157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383" cy="352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E0B">
        <w:t xml:space="preserve"> </w:t>
      </w:r>
      <w:r w:rsidR="00DC0E0B">
        <w:rPr>
          <w:noProof/>
        </w:rPr>
        <w:drawing>
          <wp:inline distT="0" distB="0" distL="0" distR="0" wp14:anchorId="2D2262A2" wp14:editId="3F2B986D">
            <wp:extent cx="2009420" cy="355127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975" cy="357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0E0B">
        <w:t xml:space="preserve"> </w:t>
      </w:r>
      <w:r w:rsidR="00DC0E0B">
        <w:rPr>
          <w:noProof/>
        </w:rPr>
        <w:drawing>
          <wp:inline distT="0" distB="0" distL="0" distR="0" wp14:anchorId="2D56A0EC" wp14:editId="04D58310">
            <wp:extent cx="1997387" cy="3530009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1374" cy="3554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7E004" w14:textId="1682CB91" w:rsidR="00DC0E0B" w:rsidRDefault="00DC0E0B" w:rsidP="007D66BD"/>
    <w:p w14:paraId="32C82908" w14:textId="32442892" w:rsidR="00DC0E0B" w:rsidRDefault="00DC0E0B" w:rsidP="007D66BD">
      <w:r>
        <w:rPr>
          <w:noProof/>
        </w:rPr>
        <w:drawing>
          <wp:inline distT="0" distB="0" distL="0" distR="0" wp14:anchorId="658FBF65" wp14:editId="06165420">
            <wp:extent cx="1986280" cy="35103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664" cy="3525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46EC" w14:textId="31DE50CF" w:rsidR="00DC0E0B" w:rsidRDefault="00DC0E0B" w:rsidP="007D66BD">
      <w:r>
        <w:rPr>
          <w:rFonts w:hint="eastAsia"/>
        </w:rPr>
        <w:t>드래그 하여 순서 변경</w:t>
      </w:r>
    </w:p>
    <w:p w14:paraId="17AC8802" w14:textId="1AD47810" w:rsidR="00DC0E0B" w:rsidRDefault="00DC0E0B" w:rsidP="007D66BD"/>
    <w:p w14:paraId="640ECAB0" w14:textId="0CCDB081" w:rsidR="00DC0E0B" w:rsidRDefault="00DC0E0B" w:rsidP="007D66BD"/>
    <w:p w14:paraId="49F8F079" w14:textId="77777777" w:rsidR="00DC0E0B" w:rsidRDefault="00DC0E0B" w:rsidP="007D66BD"/>
    <w:p w14:paraId="38357AF2" w14:textId="6CCFA962" w:rsidR="00DC0E0B" w:rsidRDefault="00DC0E0B">
      <w:pPr>
        <w:widowControl/>
        <w:wordWrap/>
        <w:autoSpaceDE/>
        <w:autoSpaceDN/>
        <w:spacing w:after="160" w:line="259" w:lineRule="auto"/>
        <w:jc w:val="both"/>
      </w:pPr>
      <w:r>
        <w:br w:type="page"/>
      </w:r>
    </w:p>
    <w:p w14:paraId="35D02C56" w14:textId="77777777" w:rsidR="00DC0E0B" w:rsidRDefault="00DC0E0B" w:rsidP="00DC0E0B">
      <w:pPr>
        <w:pStyle w:val="Heading2"/>
      </w:pPr>
      <w:bookmarkStart w:id="13" w:name="_Toc491444993"/>
      <w:r>
        <w:rPr>
          <w:rFonts w:hint="eastAsia"/>
        </w:rPr>
        <w:lastRenderedPageBreak/>
        <w:t>앱 실행</w:t>
      </w:r>
      <w:bookmarkEnd w:id="13"/>
    </w:p>
    <w:p w14:paraId="0E41A0CF" w14:textId="77777777" w:rsidR="00DC0E0B" w:rsidRDefault="00DC0E0B" w:rsidP="00DC0E0B">
      <w:r>
        <w:rPr>
          <w:rFonts w:hint="eastAsia"/>
        </w:rPr>
        <w:t xml:space="preserve">Android Studio 메뉴 </w:t>
      </w:r>
      <w:r>
        <w:t>Run - Run App</w:t>
      </w:r>
    </w:p>
    <w:p w14:paraId="75A1F974" w14:textId="742FB337" w:rsidR="00DC0E0B" w:rsidRDefault="00DC0E0B" w:rsidP="007D66BD">
      <w:r>
        <w:rPr>
          <w:noProof/>
        </w:rPr>
        <w:drawing>
          <wp:inline distT="0" distB="0" distL="0" distR="0" wp14:anchorId="1E2C2231" wp14:editId="1811B51C">
            <wp:extent cx="4955110" cy="3902149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61493" cy="3907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B4CD3" w14:textId="01398239" w:rsidR="00DC0E0B" w:rsidRDefault="00DC0E0B" w:rsidP="007D66BD">
      <w:r>
        <w:rPr>
          <w:rFonts w:hint="eastAsia"/>
        </w:rPr>
        <w:t>가상 기계를 선택한다.</w:t>
      </w:r>
    </w:p>
    <w:p w14:paraId="164567C7" w14:textId="15BAD1BB" w:rsidR="00DC0E0B" w:rsidRDefault="00DC0E0B" w:rsidP="007D66BD"/>
    <w:p w14:paraId="3B0CAD01" w14:textId="71C4BD76" w:rsidR="00DC0E0B" w:rsidRDefault="00DC0E0B" w:rsidP="007D66BD">
      <w:r>
        <w:rPr>
          <w:noProof/>
        </w:rPr>
        <w:drawing>
          <wp:inline distT="0" distB="0" distL="0" distR="0" wp14:anchorId="23A54258" wp14:editId="40DC5244">
            <wp:extent cx="2360428" cy="4175766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370607" cy="419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0E0B" w:rsidSect="00B12C18">
      <w:footerReference w:type="default" r:id="rId58"/>
      <w:pgSz w:w="11906" w:h="16838"/>
      <w:pgMar w:top="720" w:right="720" w:bottom="720" w:left="720" w:header="340" w:footer="113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D207B28" w14:textId="77777777" w:rsidR="00F15F29" w:rsidRDefault="00F15F29" w:rsidP="00B12C18">
      <w:r>
        <w:separator/>
      </w:r>
    </w:p>
  </w:endnote>
  <w:endnote w:type="continuationSeparator" w:id="0">
    <w:p w14:paraId="0ED6D0B5" w14:textId="77777777" w:rsidR="00F15F29" w:rsidRDefault="00F15F29" w:rsidP="00B12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885BCA" w14:textId="5926782C" w:rsidR="00E3278B" w:rsidRPr="00B12C18" w:rsidRDefault="00E3278B">
    <w:pPr>
      <w:tabs>
        <w:tab w:val="center" w:pos="4550"/>
        <w:tab w:val="left" w:pos="5818"/>
      </w:tabs>
      <w:ind w:right="260"/>
      <w:jc w:val="right"/>
      <w:rPr>
        <w:color w:val="A6A6A6" w:themeColor="background1" w:themeShade="A6"/>
      </w:rPr>
    </w:pP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PAGE   \* MERGEFORMAT </w:instrText>
    </w:r>
    <w:r w:rsidRPr="00B12C18">
      <w:rPr>
        <w:color w:val="A6A6A6" w:themeColor="background1" w:themeShade="A6"/>
      </w:rPr>
      <w:fldChar w:fldCharType="separate"/>
    </w:r>
    <w:r w:rsidR="00DC0E0B">
      <w:rPr>
        <w:noProof/>
        <w:color w:val="A6A6A6" w:themeColor="background1" w:themeShade="A6"/>
      </w:rPr>
      <w:t>18</w:t>
    </w:r>
    <w:r w:rsidRPr="00B12C18">
      <w:rPr>
        <w:color w:val="A6A6A6" w:themeColor="background1" w:themeShade="A6"/>
      </w:rPr>
      <w:fldChar w:fldCharType="end"/>
    </w:r>
    <w:r w:rsidRPr="00B12C18">
      <w:rPr>
        <w:color w:val="A6A6A6" w:themeColor="background1" w:themeShade="A6"/>
      </w:rPr>
      <w:t xml:space="preserve"> </w:t>
    </w:r>
    <w:r>
      <w:rPr>
        <w:color w:val="A6A6A6" w:themeColor="background1" w:themeShade="A6"/>
      </w:rPr>
      <w:t>/</w:t>
    </w:r>
    <w:r w:rsidRPr="00B12C18">
      <w:rPr>
        <w:color w:val="A6A6A6" w:themeColor="background1" w:themeShade="A6"/>
      </w:rPr>
      <w:t xml:space="preserve"> </w:t>
    </w:r>
    <w:r w:rsidRPr="00B12C18">
      <w:rPr>
        <w:color w:val="A6A6A6" w:themeColor="background1" w:themeShade="A6"/>
      </w:rPr>
      <w:fldChar w:fldCharType="begin"/>
    </w:r>
    <w:r w:rsidRPr="00B12C18">
      <w:rPr>
        <w:color w:val="A6A6A6" w:themeColor="background1" w:themeShade="A6"/>
      </w:rPr>
      <w:instrText xml:space="preserve"> NUMPAGES  \* Arabic  \* MERGEFORMAT </w:instrText>
    </w:r>
    <w:r w:rsidRPr="00B12C18">
      <w:rPr>
        <w:color w:val="A6A6A6" w:themeColor="background1" w:themeShade="A6"/>
      </w:rPr>
      <w:fldChar w:fldCharType="separate"/>
    </w:r>
    <w:r w:rsidR="00DC0E0B">
      <w:rPr>
        <w:noProof/>
        <w:color w:val="A6A6A6" w:themeColor="background1" w:themeShade="A6"/>
      </w:rPr>
      <w:t>21</w:t>
    </w:r>
    <w:r w:rsidRPr="00B12C18">
      <w:rPr>
        <w:color w:val="A6A6A6" w:themeColor="background1" w:themeShade="A6"/>
      </w:rPr>
      <w:fldChar w:fldCharType="end"/>
    </w:r>
  </w:p>
  <w:p w14:paraId="11362C34" w14:textId="77777777" w:rsidR="00E3278B" w:rsidRDefault="00E3278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2CDF7F" w14:textId="77777777" w:rsidR="00F15F29" w:rsidRDefault="00F15F29" w:rsidP="00B12C18">
      <w:r>
        <w:separator/>
      </w:r>
    </w:p>
  </w:footnote>
  <w:footnote w:type="continuationSeparator" w:id="0">
    <w:p w14:paraId="23DC9C2F" w14:textId="77777777" w:rsidR="00F15F29" w:rsidRDefault="00F15F29" w:rsidP="00B12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AA1513"/>
    <w:multiLevelType w:val="hybridMultilevel"/>
    <w:tmpl w:val="5900E48E"/>
    <w:lvl w:ilvl="0" w:tplc="A18E2E12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76126C3"/>
    <w:multiLevelType w:val="multilevel"/>
    <w:tmpl w:val="4720E934"/>
    <w:lvl w:ilvl="0">
      <w:start w:val="1"/>
      <w:numFmt w:val="decimal"/>
      <w:pStyle w:val="Heading1"/>
      <w:suff w:val="space"/>
      <w:lvlText w:val="%1."/>
      <w:lvlJc w:val="left"/>
      <w:pPr>
        <w:ind w:left="425" w:hanging="425"/>
      </w:pPr>
      <w:rPr>
        <w:rFonts w:ascii="굴림체" w:eastAsia="굴림체" w:hAnsi="굴림체" w:hint="eastAsia"/>
      </w:rPr>
    </w:lvl>
    <w:lvl w:ilvl="1">
      <w:start w:val="1"/>
      <w:numFmt w:val="decimal"/>
      <w:pStyle w:val="Heading2"/>
      <w:suff w:val="space"/>
      <w:lvlText w:val="%2)"/>
      <w:lvlJc w:val="left"/>
      <w:pPr>
        <w:ind w:left="454" w:hanging="454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34027648"/>
    <w:multiLevelType w:val="multilevel"/>
    <w:tmpl w:val="E984EC32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75976D45"/>
    <w:multiLevelType w:val="multilevel"/>
    <w:tmpl w:val="C7D4BE7E"/>
    <w:lvl w:ilvl="0">
      <w:start w:val="1"/>
      <w:numFmt w:val="decimal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space"/>
      <w:lvlText w:val="%2)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1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attachedTemplate r:id="rId1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1BED"/>
    <w:rsid w:val="00043C29"/>
    <w:rsid w:val="000B77C0"/>
    <w:rsid w:val="000C3735"/>
    <w:rsid w:val="000C398F"/>
    <w:rsid w:val="000F25E2"/>
    <w:rsid w:val="00195F73"/>
    <w:rsid w:val="001C2424"/>
    <w:rsid w:val="001F76E0"/>
    <w:rsid w:val="002161B8"/>
    <w:rsid w:val="00297BBB"/>
    <w:rsid w:val="002B099B"/>
    <w:rsid w:val="002B1BED"/>
    <w:rsid w:val="002B3775"/>
    <w:rsid w:val="002F238A"/>
    <w:rsid w:val="003B5C17"/>
    <w:rsid w:val="003C0DA0"/>
    <w:rsid w:val="003C7F7A"/>
    <w:rsid w:val="0041579F"/>
    <w:rsid w:val="00530E33"/>
    <w:rsid w:val="005546FC"/>
    <w:rsid w:val="005B09AE"/>
    <w:rsid w:val="005C36E8"/>
    <w:rsid w:val="00611B8E"/>
    <w:rsid w:val="00634F08"/>
    <w:rsid w:val="006426C6"/>
    <w:rsid w:val="006439E5"/>
    <w:rsid w:val="00690835"/>
    <w:rsid w:val="006E4DBC"/>
    <w:rsid w:val="006F0B6C"/>
    <w:rsid w:val="00710671"/>
    <w:rsid w:val="00722FB2"/>
    <w:rsid w:val="007A5CAD"/>
    <w:rsid w:val="007C2966"/>
    <w:rsid w:val="007D6294"/>
    <w:rsid w:val="007D66BD"/>
    <w:rsid w:val="007E3E5C"/>
    <w:rsid w:val="00842E84"/>
    <w:rsid w:val="00864789"/>
    <w:rsid w:val="00880559"/>
    <w:rsid w:val="008C7111"/>
    <w:rsid w:val="008D175F"/>
    <w:rsid w:val="008E45BB"/>
    <w:rsid w:val="00903DB0"/>
    <w:rsid w:val="00905752"/>
    <w:rsid w:val="009157A1"/>
    <w:rsid w:val="00934C62"/>
    <w:rsid w:val="009619F3"/>
    <w:rsid w:val="00961C76"/>
    <w:rsid w:val="009879A8"/>
    <w:rsid w:val="009A073D"/>
    <w:rsid w:val="009A30A4"/>
    <w:rsid w:val="009F2D6C"/>
    <w:rsid w:val="00A07800"/>
    <w:rsid w:val="00A166C1"/>
    <w:rsid w:val="00A22275"/>
    <w:rsid w:val="00AB2C28"/>
    <w:rsid w:val="00AE12D9"/>
    <w:rsid w:val="00B12C18"/>
    <w:rsid w:val="00B16E53"/>
    <w:rsid w:val="00B24E53"/>
    <w:rsid w:val="00B25E1F"/>
    <w:rsid w:val="00B44265"/>
    <w:rsid w:val="00B70167"/>
    <w:rsid w:val="00BC708B"/>
    <w:rsid w:val="00C352DD"/>
    <w:rsid w:val="00C774D7"/>
    <w:rsid w:val="00CA02AE"/>
    <w:rsid w:val="00D51914"/>
    <w:rsid w:val="00D520B2"/>
    <w:rsid w:val="00D861DC"/>
    <w:rsid w:val="00DA1767"/>
    <w:rsid w:val="00DC0E0B"/>
    <w:rsid w:val="00DC63A6"/>
    <w:rsid w:val="00E2168D"/>
    <w:rsid w:val="00E3278B"/>
    <w:rsid w:val="00E422CC"/>
    <w:rsid w:val="00E4371A"/>
    <w:rsid w:val="00E50655"/>
    <w:rsid w:val="00E80AF8"/>
    <w:rsid w:val="00E96C32"/>
    <w:rsid w:val="00E97883"/>
    <w:rsid w:val="00EC54A8"/>
    <w:rsid w:val="00F02072"/>
    <w:rsid w:val="00F15F29"/>
    <w:rsid w:val="00F2465C"/>
    <w:rsid w:val="00F579D5"/>
    <w:rsid w:val="00F857D6"/>
    <w:rsid w:val="00F878A5"/>
    <w:rsid w:val="00F9565D"/>
    <w:rsid w:val="00FA2C60"/>
    <w:rsid w:val="00FB22DE"/>
    <w:rsid w:val="00FB5803"/>
    <w:rsid w:val="00FF2342"/>
    <w:rsid w:val="00FF3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2D24346"/>
  <w15:chartTrackingRefBased/>
  <w15:docId w15:val="{8076E85F-58FD-4177-8112-E41C490B0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B22DE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굴림체" w:eastAsia="굴림체"/>
    </w:rPr>
  </w:style>
  <w:style w:type="paragraph" w:styleId="Heading1">
    <w:name w:val="heading 1"/>
    <w:basedOn w:val="Normal"/>
    <w:next w:val="Normal"/>
    <w:link w:val="Heading1Char"/>
    <w:uiPriority w:val="9"/>
    <w:qFormat/>
    <w:rsid w:val="009A30A4"/>
    <w:pPr>
      <w:keepNext/>
      <w:numPr>
        <w:numId w:val="5"/>
      </w:numPr>
      <w:outlineLvl w:val="0"/>
    </w:pPr>
    <w:rPr>
      <w:rFonts w:ascii="굴림" w:eastAsia="굴림" w:hAnsiTheme="majorHAnsi" w:cstheme="majorBidi"/>
      <w:b/>
      <w:sz w:val="40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30A4"/>
    <w:pPr>
      <w:keepNext/>
      <w:numPr>
        <w:ilvl w:val="1"/>
        <w:numId w:val="1"/>
      </w:numPr>
      <w:outlineLvl w:val="1"/>
    </w:pPr>
    <w:rPr>
      <w:rFonts w:ascii="굴림" w:eastAsia="굴림" w:hAnsiTheme="majorHAnsi" w:cstheme="majorBidi"/>
      <w:b/>
      <w:sz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9A30A4"/>
    <w:pPr>
      <w:keepNext/>
      <w:outlineLvl w:val="2"/>
    </w:pPr>
    <w:rPr>
      <w:rFonts w:asciiTheme="majorHAnsi" w:eastAsia="돋움" w:hAnsiTheme="majorHAnsi" w:cstheme="majorBidi"/>
      <w:b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30A4"/>
    <w:rPr>
      <w:rFonts w:ascii="굴림" w:eastAsia="굴림" w:hAnsiTheme="majorHAnsi" w:cstheme="majorBidi"/>
      <w:b/>
      <w:sz w:val="40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9A30A4"/>
    <w:rPr>
      <w:rFonts w:ascii="굴림" w:eastAsia="굴림" w:hAnsiTheme="majorHAnsi" w:cstheme="majorBidi"/>
      <w:b/>
      <w:sz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A30A4"/>
    <w:rPr>
      <w:rFonts w:asciiTheme="majorHAnsi" w:eastAsia="돋움" w:hAnsiTheme="majorHAnsi" w:cstheme="majorBidi"/>
      <w:b/>
      <w:sz w:val="24"/>
    </w:rPr>
  </w:style>
  <w:style w:type="paragraph" w:customStyle="1" w:styleId="a">
    <w:name w:val="소스코드표"/>
    <w:basedOn w:val="Normal"/>
    <w:link w:val="Char"/>
    <w:qFormat/>
    <w:rsid w:val="0090575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adjustRightInd w:val="0"/>
      <w:snapToGrid w:val="0"/>
      <w:spacing w:line="220" w:lineRule="exact"/>
    </w:pPr>
  </w:style>
  <w:style w:type="paragraph" w:customStyle="1" w:styleId="a0">
    <w:name w:val="소스코드"/>
    <w:basedOn w:val="Normal"/>
    <w:link w:val="Char0"/>
    <w:qFormat/>
    <w:rsid w:val="00905752"/>
    <w:pPr>
      <w:adjustRightInd w:val="0"/>
      <w:snapToGrid w:val="0"/>
      <w:spacing w:line="220" w:lineRule="exact"/>
    </w:pPr>
  </w:style>
  <w:style w:type="character" w:customStyle="1" w:styleId="Char">
    <w:name w:val="소스코드표 Char"/>
    <w:basedOn w:val="DefaultParagraphFont"/>
    <w:link w:val="a"/>
    <w:rsid w:val="00905752"/>
    <w:rPr>
      <w:rFonts w:ascii="굴림체" w:eastAsia="굴림체"/>
    </w:rPr>
  </w:style>
  <w:style w:type="paragraph" w:styleId="Header">
    <w:name w:val="header"/>
    <w:basedOn w:val="Normal"/>
    <w:link w:val="Head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소스코드 Char"/>
    <w:basedOn w:val="DefaultParagraphFont"/>
    <w:link w:val="a0"/>
    <w:rsid w:val="00905752"/>
    <w:rPr>
      <w:rFonts w:ascii="굴림체" w:eastAsia="굴림체"/>
    </w:rPr>
  </w:style>
  <w:style w:type="character" w:customStyle="1" w:styleId="HeaderChar">
    <w:name w:val="Header Char"/>
    <w:basedOn w:val="DefaultParagraphFont"/>
    <w:link w:val="Header"/>
    <w:uiPriority w:val="99"/>
    <w:rsid w:val="00B12C18"/>
    <w:rPr>
      <w:rFonts w:ascii="굴림체" w:eastAsia="굴림체"/>
    </w:rPr>
  </w:style>
  <w:style w:type="paragraph" w:styleId="Footer">
    <w:name w:val="footer"/>
    <w:basedOn w:val="Normal"/>
    <w:link w:val="FooterChar"/>
    <w:uiPriority w:val="99"/>
    <w:unhideWhenUsed/>
    <w:rsid w:val="00B12C18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B12C18"/>
    <w:rPr>
      <w:rFonts w:ascii="굴림체" w:eastAsia="굴림체"/>
    </w:rPr>
  </w:style>
  <w:style w:type="paragraph" w:customStyle="1" w:styleId="1">
    <w:name w:val="목록1"/>
    <w:basedOn w:val="ListParagraph"/>
    <w:link w:val="1Char"/>
    <w:rsid w:val="002F238A"/>
    <w:pPr>
      <w:numPr>
        <w:numId w:val="3"/>
      </w:numPr>
      <w:ind w:leftChars="0" w:left="300" w:hangingChars="150" w:hanging="300"/>
    </w:pPr>
    <w:rPr>
      <w:szCs w:val="20"/>
    </w:rPr>
  </w:style>
  <w:style w:type="character" w:customStyle="1" w:styleId="1Char">
    <w:name w:val="목록1 Char"/>
    <w:basedOn w:val="DefaultParagraphFont"/>
    <w:link w:val="1"/>
    <w:rsid w:val="002F238A"/>
    <w:rPr>
      <w:rFonts w:ascii="굴림체" w:eastAsia="굴림체"/>
      <w:szCs w:val="20"/>
    </w:rPr>
  </w:style>
  <w:style w:type="paragraph" w:styleId="ListParagraph">
    <w:name w:val="List Paragraph"/>
    <w:basedOn w:val="Normal"/>
    <w:uiPriority w:val="34"/>
    <w:qFormat/>
    <w:rsid w:val="002F238A"/>
    <w:pPr>
      <w:ind w:leftChars="400" w:left="800"/>
    </w:pPr>
  </w:style>
  <w:style w:type="paragraph" w:styleId="NormalWeb">
    <w:name w:val="Normal (Web)"/>
    <w:basedOn w:val="Normal"/>
    <w:uiPriority w:val="99"/>
    <w:semiHidden/>
    <w:unhideWhenUsed/>
    <w:rsid w:val="008C7111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8C7111"/>
    <w:rPr>
      <w:color w:val="0000FF"/>
      <w:u w:val="singl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634F08"/>
  </w:style>
  <w:style w:type="character" w:customStyle="1" w:styleId="DateChar">
    <w:name w:val="Date Char"/>
    <w:basedOn w:val="DefaultParagraphFont"/>
    <w:link w:val="Date"/>
    <w:uiPriority w:val="99"/>
    <w:semiHidden/>
    <w:rsid w:val="00634F08"/>
    <w:rPr>
      <w:rFonts w:ascii="굴림체" w:eastAsia="굴림체"/>
    </w:rPr>
  </w:style>
  <w:style w:type="paragraph" w:styleId="TOC1">
    <w:name w:val="toc 1"/>
    <w:basedOn w:val="Normal"/>
    <w:next w:val="Normal"/>
    <w:autoRedefine/>
    <w:uiPriority w:val="39"/>
    <w:unhideWhenUsed/>
    <w:rsid w:val="008D175F"/>
  </w:style>
  <w:style w:type="paragraph" w:styleId="TOC2">
    <w:name w:val="toc 2"/>
    <w:basedOn w:val="Normal"/>
    <w:next w:val="Normal"/>
    <w:autoRedefine/>
    <w:uiPriority w:val="39"/>
    <w:unhideWhenUsed/>
    <w:rsid w:val="008D175F"/>
    <w:pPr>
      <w:ind w:leftChars="200" w:left="42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481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A\DesktopLink\&#53596;&#54540;&#47551;1.dotx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08F08C-6C80-4F0D-8073-2E5C574FF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템플릿1.dotx</Template>
  <TotalTime>56</TotalTime>
  <Pages>23</Pages>
  <Words>489</Words>
  <Characters>2793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Seungjin Lee</dc:creator>
  <cp:keywords/>
  <dc:description/>
  <cp:lastModifiedBy>Lee Seungjin</cp:lastModifiedBy>
  <cp:revision>29</cp:revision>
  <dcterms:created xsi:type="dcterms:W3CDTF">2017-08-25T08:21:00Z</dcterms:created>
  <dcterms:modified xsi:type="dcterms:W3CDTF">2018-08-29T01:05:00Z</dcterms:modified>
</cp:coreProperties>
</file>