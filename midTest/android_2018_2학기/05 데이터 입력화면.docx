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7D7E" w14:textId="13C8C436" w:rsidR="009B6D69" w:rsidRPr="00B2128B" w:rsidRDefault="007C3EBB" w:rsidP="00F579D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데이터 입력 </w:t>
      </w:r>
      <w:r w:rsidR="00B2128B" w:rsidRPr="00B2128B">
        <w:rPr>
          <w:rFonts w:hint="eastAsia"/>
          <w:sz w:val="48"/>
          <w:szCs w:val="48"/>
        </w:rPr>
        <w:t>화면 만들기</w:t>
      </w:r>
    </w:p>
    <w:p w14:paraId="5853CDA8" w14:textId="77777777" w:rsidR="00B2128B" w:rsidRDefault="00B2128B" w:rsidP="00F579D5"/>
    <w:p w14:paraId="27528C63" w14:textId="2D9912EF" w:rsidR="009B6D69" w:rsidRDefault="009B6D69" w:rsidP="00F579D5">
      <w:r>
        <w:rPr>
          <w:rFonts w:hint="eastAsia"/>
        </w:rPr>
        <w:t>2</w:t>
      </w:r>
      <w:r>
        <w:t>01</w:t>
      </w:r>
      <w:r w:rsidR="00905A20">
        <w:t>7</w:t>
      </w:r>
      <w:r>
        <w:t>-0</w:t>
      </w:r>
      <w:r w:rsidR="00905A20">
        <w:t>8</w:t>
      </w:r>
      <w:r w:rsidR="00B90814">
        <w:t>-</w:t>
      </w:r>
      <w:r w:rsidR="00905A20">
        <w:t>29</w:t>
      </w:r>
    </w:p>
    <w:p w14:paraId="5A2C7F04" w14:textId="3AC9DAC5" w:rsidR="009B6D69" w:rsidRDefault="009B6D69" w:rsidP="00F579D5">
      <w:r>
        <w:rPr>
          <w:rFonts w:hint="eastAsia"/>
        </w:rPr>
        <w:t>이승진</w:t>
      </w:r>
    </w:p>
    <w:p w14:paraId="6CDA8E1B" w14:textId="131B896B" w:rsidR="009B6D69" w:rsidRDefault="009B6D69" w:rsidP="00F579D5"/>
    <w:p w14:paraId="22737C07" w14:textId="4537BF6D" w:rsidR="009B6D69" w:rsidRDefault="009B6D69" w:rsidP="00F579D5"/>
    <w:p w14:paraId="06B78A59" w14:textId="578E7770" w:rsidR="009B6D69" w:rsidRPr="00B2128B" w:rsidRDefault="009B6D69" w:rsidP="00F579D5">
      <w:pPr>
        <w:rPr>
          <w:b/>
          <w:sz w:val="28"/>
        </w:rPr>
      </w:pPr>
      <w:r w:rsidRPr="00B2128B">
        <w:rPr>
          <w:rFonts w:hint="eastAsia"/>
          <w:b/>
          <w:sz w:val="28"/>
        </w:rPr>
        <w:t>학습목표</w:t>
      </w:r>
    </w:p>
    <w:p w14:paraId="0F88D9DC" w14:textId="4D9B86BE" w:rsidR="009B6D69" w:rsidRDefault="009B6D69" w:rsidP="00F579D5">
      <w:r>
        <w:rPr>
          <w:rFonts w:hint="eastAsia"/>
        </w:rPr>
        <w:t>액티비티를 하나 더 구현한다.</w:t>
      </w:r>
    </w:p>
    <w:p w14:paraId="21FE01D1" w14:textId="74FB96F6" w:rsidR="009B6D69" w:rsidRDefault="009B6D69" w:rsidP="00F579D5">
      <w:r>
        <w:rPr>
          <w:rFonts w:hint="eastAsia"/>
        </w:rPr>
        <w:t>메뉴를 구현한다.</w:t>
      </w:r>
    </w:p>
    <w:p w14:paraId="7C6CF464" w14:textId="73D8F31D" w:rsidR="009B6D69" w:rsidRDefault="009B6D69" w:rsidP="00F579D5">
      <w:r>
        <w:rPr>
          <w:rFonts w:hint="eastAsia"/>
        </w:rPr>
        <w:t>메뉴를 눌러서 다른 액티비티 화면으로 전환하는 기능을 구현한다.</w:t>
      </w:r>
    </w:p>
    <w:p w14:paraId="64F3A80D" w14:textId="4A82CEBB" w:rsidR="00703B7E" w:rsidRDefault="00703B7E" w:rsidP="00F579D5">
      <w:r>
        <w:rPr>
          <w:rFonts w:hint="eastAsia"/>
        </w:rPr>
        <w:t>데이터 입력 화면을 구현한다.</w:t>
      </w:r>
    </w:p>
    <w:p w14:paraId="2E7AD7F2" w14:textId="4BE67F60" w:rsidR="00B2128B" w:rsidRDefault="00B2128B" w:rsidP="00F579D5">
      <w:r>
        <w:rPr>
          <w:rFonts w:hint="eastAsia"/>
        </w:rPr>
        <w:t>입력 오류 메시지를 화면에 표시하는 기능을 구현한다.</w:t>
      </w:r>
    </w:p>
    <w:p w14:paraId="64B17478" w14:textId="1E4D7355" w:rsidR="00B2128B" w:rsidRDefault="00B2128B" w:rsidP="00F579D5"/>
    <w:p w14:paraId="7785106D" w14:textId="3E9AFC43" w:rsidR="00B2128B" w:rsidRDefault="00B2128B" w:rsidP="00F579D5"/>
    <w:p w14:paraId="5ACC71E7" w14:textId="6FF1CE40" w:rsidR="00B2128B" w:rsidRPr="00B2128B" w:rsidRDefault="00B2128B" w:rsidP="00F579D5">
      <w:pPr>
        <w:rPr>
          <w:b/>
          <w:sz w:val="28"/>
        </w:rPr>
      </w:pPr>
      <w:r w:rsidRPr="00B2128B">
        <w:rPr>
          <w:rFonts w:hint="eastAsia"/>
          <w:b/>
          <w:sz w:val="28"/>
        </w:rPr>
        <w:t>목차</w:t>
      </w:r>
    </w:p>
    <w:p w14:paraId="67DB16C7" w14:textId="5CDF2B44" w:rsidR="00B90814" w:rsidRDefault="00B2128B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1873665" w:history="1">
        <w:r w:rsidR="00B90814" w:rsidRPr="00711ADA">
          <w:rPr>
            <w:rStyle w:val="Hyperlink"/>
            <w:rFonts w:hAnsi="굴림체"/>
            <w:noProof/>
          </w:rPr>
          <w:t>1.</w:t>
        </w:r>
        <w:r w:rsidR="00B90814" w:rsidRPr="00711ADA">
          <w:rPr>
            <w:rStyle w:val="Hyperlink"/>
            <w:noProof/>
          </w:rPr>
          <w:t xml:space="preserve"> E02Views 프로젝트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_Toc491873665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</w:t>
        </w:r>
        <w:r w:rsidR="00B90814">
          <w:rPr>
            <w:noProof/>
            <w:webHidden/>
          </w:rPr>
          <w:fldChar w:fldCharType="end"/>
        </w:r>
      </w:hyperlink>
    </w:p>
    <w:p w14:paraId="5B05C328" w14:textId="119618CA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66" w:history="1">
        <w:r w:rsidR="00B90814" w:rsidRPr="00711ADA">
          <w:rPr>
            <w:rStyle w:val="Hyperlink"/>
            <w:noProof/>
          </w:rPr>
          <w:t>1) 구현할 액티비티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_Toc491873666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</w:t>
        </w:r>
        <w:r w:rsidR="00B90814">
          <w:rPr>
            <w:noProof/>
            <w:webHidden/>
          </w:rPr>
          <w:fldChar w:fldCharType="end"/>
        </w:r>
      </w:hyperlink>
    </w:p>
    <w:p w14:paraId="071CC0D5" w14:textId="3E4E3A67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67" w:history="1">
        <w:r w:rsidR="00B90814" w:rsidRPr="00711ADA">
          <w:rPr>
            <w:rStyle w:val="Hyperlink"/>
            <w:noProof/>
          </w:rPr>
          <w:t>2) 프로젝트 생성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_Toc491873667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</w:t>
        </w:r>
        <w:r w:rsidR="00B90814">
          <w:rPr>
            <w:noProof/>
            <w:webHidden/>
          </w:rPr>
          <w:fldChar w:fldCharType="end"/>
        </w:r>
      </w:hyperlink>
    </w:p>
    <w:p w14:paraId="751E630C" w14:textId="15D60C13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68" w:history="1">
        <w:r w:rsidR="00B90814" w:rsidRPr="00711ADA">
          <w:rPr>
            <w:rStyle w:val="Hyperlink"/>
            <w:rFonts w:hAnsi="굴림체"/>
            <w:noProof/>
          </w:rPr>
          <w:t>2.</w:t>
        </w:r>
        <w:r w:rsidR="00B90814" w:rsidRPr="00711ADA">
          <w:rPr>
            <w:rStyle w:val="Hyperlink"/>
            <w:noProof/>
          </w:rPr>
          <w:t xml:space="preserve"> 메뉴 만들기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_Toc491873668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5</w:t>
        </w:r>
        <w:r w:rsidR="00B90814">
          <w:rPr>
            <w:noProof/>
            <w:webHidden/>
          </w:rPr>
          <w:fldChar w:fldCharType="end"/>
        </w:r>
      </w:hyperlink>
    </w:p>
    <w:p w14:paraId="29CAC1FD" w14:textId="33875B0E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69" w:history="1">
        <w:r w:rsidR="00B90814" w:rsidRPr="00711ADA">
          <w:rPr>
            <w:rStyle w:val="Hyperlink"/>
            <w:noProof/>
          </w:rPr>
          <w:t>1) 문자열 리소스 만들기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_Toc491873669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5</w:t>
        </w:r>
        <w:r w:rsidR="00B90814">
          <w:rPr>
            <w:noProof/>
            <w:webHidden/>
          </w:rPr>
          <w:fldChar w:fldCharType="end"/>
        </w:r>
      </w:hyperlink>
    </w:p>
    <w:p w14:paraId="6280DFD9" w14:textId="37D473CA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0" w:history="1">
        <w:r w:rsidR="00B90814" w:rsidRPr="00711ADA">
          <w:rPr>
            <w:rStyle w:val="Hyperlink"/>
            <w:noProof/>
          </w:rPr>
          <w:t>2) 메뉴 리소스 파일 생성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_Toc491873670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6</w:t>
        </w:r>
        <w:r w:rsidR="00B90814">
          <w:rPr>
            <w:noProof/>
            <w:webHidden/>
          </w:rPr>
          <w:fldChar w:fldCharType="end"/>
        </w:r>
      </w:hyperlink>
    </w:p>
    <w:p w14:paraId="051878FA" w14:textId="3C0234FD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1" w:history="1">
        <w:r w:rsidR="00B90814" w:rsidRPr="00711ADA">
          <w:rPr>
            <w:rStyle w:val="Hyperlink"/>
            <w:noProof/>
          </w:rPr>
          <w:t>3) 메뉴의 id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_Toc491873671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8</w:t>
        </w:r>
        <w:r w:rsidR="00B90814">
          <w:rPr>
            <w:noProof/>
            <w:webHidden/>
          </w:rPr>
          <w:fldChar w:fldCharType="end"/>
        </w:r>
      </w:hyperlink>
    </w:p>
    <w:p w14:paraId="16E5CCF0" w14:textId="0E70CFB9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2" w:history="1">
        <w:r w:rsidR="00B90814" w:rsidRPr="00711ADA">
          <w:rPr>
            <w:rStyle w:val="Hyperlink"/>
            <w:noProof/>
          </w:rPr>
          <w:t>4) 한글 깨짐 문제 해결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_Toc491873672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9</w:t>
        </w:r>
        <w:r w:rsidR="00B90814">
          <w:rPr>
            <w:noProof/>
            <w:webHidden/>
          </w:rPr>
          <w:fldChar w:fldCharType="end"/>
        </w:r>
      </w:hyperlink>
    </w:p>
    <w:p w14:paraId="08F3DCEC" w14:textId="093DD183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3" w:history="1">
        <w:r w:rsidR="00B90814" w:rsidRPr="00711ADA">
          <w:rPr>
            <w:rStyle w:val="Hyperlink"/>
            <w:noProof/>
          </w:rPr>
          <w:t>5) 메뉴 메소드 구현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_Toc491873673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11</w:t>
        </w:r>
        <w:r w:rsidR="00B90814">
          <w:rPr>
            <w:noProof/>
            <w:webHidden/>
          </w:rPr>
          <w:fldChar w:fldCharType="end"/>
        </w:r>
      </w:hyperlink>
    </w:p>
    <w:p w14:paraId="0E6EF306" w14:textId="6B25E0BB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4" w:history="1">
        <w:r w:rsidR="00B90814" w:rsidRPr="00711ADA">
          <w:rPr>
            <w:rStyle w:val="Hyperlink"/>
            <w:noProof/>
          </w:rPr>
          <w:t>6) 실행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_Toc491873674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13</w:t>
        </w:r>
        <w:r w:rsidR="00B90814">
          <w:rPr>
            <w:noProof/>
            <w:webHidden/>
          </w:rPr>
          <w:fldChar w:fldCharType="end"/>
        </w:r>
      </w:hyperlink>
    </w:p>
    <w:p w14:paraId="516DE3E0" w14:textId="3CA400E1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75" w:history="1">
        <w:r w:rsidR="00B90814" w:rsidRPr="00711ADA">
          <w:rPr>
            <w:rStyle w:val="Hyperlink"/>
            <w:rFonts w:hAnsi="굴림체"/>
            <w:noProof/>
          </w:rPr>
          <w:t>3.</w:t>
        </w:r>
        <w:r w:rsidR="00B90814" w:rsidRPr="00711ADA">
          <w:rPr>
            <w:rStyle w:val="Hyperlink"/>
            <w:noProof/>
          </w:rPr>
          <w:t xml:space="preserve"> 회원 가입 화면 만들기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_Toc491873675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14</w:t>
        </w:r>
        <w:r w:rsidR="00B90814">
          <w:rPr>
            <w:noProof/>
            <w:webHidden/>
          </w:rPr>
          <w:fldChar w:fldCharType="end"/>
        </w:r>
      </w:hyperlink>
    </w:p>
    <w:p w14:paraId="7FCBF923" w14:textId="33AC31DF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6" w:history="1">
        <w:r w:rsidR="00B90814" w:rsidRPr="00711ADA">
          <w:rPr>
            <w:rStyle w:val="Hyperlink"/>
            <w:noProof/>
          </w:rPr>
          <w:t>1) 새 Activity 생성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_Toc491873676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14</w:t>
        </w:r>
        <w:r w:rsidR="00B90814">
          <w:rPr>
            <w:noProof/>
            <w:webHidden/>
          </w:rPr>
          <w:fldChar w:fldCharType="end"/>
        </w:r>
      </w:hyperlink>
    </w:p>
    <w:p w14:paraId="4F21C214" w14:textId="4E81DBB0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7" w:history="1">
        <w:r w:rsidR="00B90814" w:rsidRPr="00711ADA">
          <w:rPr>
            <w:rStyle w:val="Hyperlink"/>
            <w:noProof/>
          </w:rPr>
          <w:t>2) 생성된 파일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_Toc491873677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15</w:t>
        </w:r>
        <w:r w:rsidR="00B90814">
          <w:rPr>
            <w:noProof/>
            <w:webHidden/>
          </w:rPr>
          <w:fldChar w:fldCharType="end"/>
        </w:r>
      </w:hyperlink>
    </w:p>
    <w:p w14:paraId="5D1F5799" w14:textId="71BF2EBB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78" w:history="1">
        <w:r w:rsidR="00B90814" w:rsidRPr="00711ADA">
          <w:rPr>
            <w:rStyle w:val="Hyperlink"/>
            <w:rFonts w:hAnsi="굴림체"/>
            <w:noProof/>
          </w:rPr>
          <w:t>4.</w:t>
        </w:r>
        <w:r w:rsidR="00B90814" w:rsidRPr="00711ADA">
          <w:rPr>
            <w:rStyle w:val="Hyperlink"/>
            <w:noProof/>
          </w:rPr>
          <w:t xml:space="preserve"> 회원 가입 화면 레이아웃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_Toc491873678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16</w:t>
        </w:r>
        <w:r w:rsidR="00B90814">
          <w:rPr>
            <w:noProof/>
            <w:webHidden/>
          </w:rPr>
          <w:fldChar w:fldCharType="end"/>
        </w:r>
      </w:hyperlink>
    </w:p>
    <w:p w14:paraId="16707CB9" w14:textId="2330B541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79" w:history="1">
        <w:r w:rsidR="00B90814" w:rsidRPr="00711ADA">
          <w:rPr>
            <w:rStyle w:val="Hyperlink"/>
            <w:noProof/>
          </w:rPr>
          <w:t>1) 로그인 아이디 TextView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_Toc491873679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16</w:t>
        </w:r>
        <w:r w:rsidR="00B90814">
          <w:rPr>
            <w:noProof/>
            <w:webHidden/>
          </w:rPr>
          <w:fldChar w:fldCharType="end"/>
        </w:r>
      </w:hyperlink>
    </w:p>
    <w:p w14:paraId="746D8D83" w14:textId="673F8EA8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0" w:history="1">
        <w:r w:rsidR="00B90814" w:rsidRPr="00711ADA">
          <w:rPr>
            <w:rStyle w:val="Hyperlink"/>
            <w:noProof/>
          </w:rPr>
          <w:t>2) activity_signup.xml - 로그인 아이디 입력 EditText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_Toc491873680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18</w:t>
        </w:r>
        <w:r w:rsidR="00B90814">
          <w:rPr>
            <w:noProof/>
            <w:webHidden/>
          </w:rPr>
          <w:fldChar w:fldCharType="end"/>
        </w:r>
      </w:hyperlink>
    </w:p>
    <w:p w14:paraId="29DABF4C" w14:textId="21DAEF1D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1" w:history="1">
        <w:r w:rsidR="00B90814" w:rsidRPr="00711ADA">
          <w:rPr>
            <w:rStyle w:val="Hyperlink"/>
            <w:noProof/>
          </w:rPr>
          <w:t>3) 비밀번호 TextView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_Toc491873681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23</w:t>
        </w:r>
        <w:r w:rsidR="00B90814">
          <w:rPr>
            <w:noProof/>
            <w:webHidden/>
          </w:rPr>
          <w:fldChar w:fldCharType="end"/>
        </w:r>
      </w:hyperlink>
    </w:p>
    <w:p w14:paraId="47E97EE1" w14:textId="005AEA2F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2" w:history="1">
        <w:r w:rsidR="00B90814" w:rsidRPr="00711ADA">
          <w:rPr>
            <w:rStyle w:val="Hyperlink"/>
            <w:noProof/>
          </w:rPr>
          <w:t>4) 비밀번호를 입력할 EditText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_Toc491873682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24</w:t>
        </w:r>
        <w:r w:rsidR="00B90814">
          <w:rPr>
            <w:noProof/>
            <w:webHidden/>
          </w:rPr>
          <w:fldChar w:fldCharType="end"/>
        </w:r>
      </w:hyperlink>
    </w:p>
    <w:p w14:paraId="63B56763" w14:textId="169A6869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3" w:history="1">
        <w:r w:rsidR="00B90814" w:rsidRPr="00711ADA">
          <w:rPr>
            <w:rStyle w:val="Hyperlink"/>
            <w:noProof/>
          </w:rPr>
          <w:t>5) 비밀번호 확인 TextView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_Toc491873683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25</w:t>
        </w:r>
        <w:r w:rsidR="00B90814">
          <w:rPr>
            <w:noProof/>
            <w:webHidden/>
          </w:rPr>
          <w:fldChar w:fldCharType="end"/>
        </w:r>
      </w:hyperlink>
    </w:p>
    <w:p w14:paraId="414C1F26" w14:textId="2770B8FB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4" w:history="1">
        <w:r w:rsidR="00B90814" w:rsidRPr="00711ADA">
          <w:rPr>
            <w:rStyle w:val="Hyperlink"/>
            <w:noProof/>
          </w:rPr>
          <w:t>6) 비밀번호 확인 EditText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_Toc491873684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26</w:t>
        </w:r>
        <w:r w:rsidR="00B90814">
          <w:rPr>
            <w:noProof/>
            <w:webHidden/>
          </w:rPr>
          <w:fldChar w:fldCharType="end"/>
        </w:r>
      </w:hyperlink>
    </w:p>
    <w:p w14:paraId="2053DB02" w14:textId="20F72F27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5" w:history="1">
        <w:r w:rsidR="00B90814" w:rsidRPr="00711ADA">
          <w:rPr>
            <w:rStyle w:val="Hyperlink"/>
            <w:noProof/>
          </w:rPr>
          <w:t>7) 이메일 TextView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_Toc491873685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27</w:t>
        </w:r>
        <w:r w:rsidR="00B90814">
          <w:rPr>
            <w:noProof/>
            <w:webHidden/>
          </w:rPr>
          <w:fldChar w:fldCharType="end"/>
        </w:r>
      </w:hyperlink>
    </w:p>
    <w:p w14:paraId="4C05AC46" w14:textId="19781600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6" w:history="1">
        <w:r w:rsidR="00B90814" w:rsidRPr="00711ADA">
          <w:rPr>
            <w:rStyle w:val="Hyperlink"/>
            <w:noProof/>
          </w:rPr>
          <w:t>8) 이메일 입력 EditText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_Toc491873686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28</w:t>
        </w:r>
        <w:r w:rsidR="00B90814">
          <w:rPr>
            <w:noProof/>
            <w:webHidden/>
          </w:rPr>
          <w:fldChar w:fldCharType="end"/>
        </w:r>
      </w:hyperlink>
    </w:p>
    <w:p w14:paraId="10AEDD63" w14:textId="153F879B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7" w:history="1">
        <w:r w:rsidR="00B90814" w:rsidRPr="00711ADA">
          <w:rPr>
            <w:rStyle w:val="Hyperlink"/>
            <w:noProof/>
          </w:rPr>
          <w:t>9) 버튼 추가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_Toc491873687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29</w:t>
        </w:r>
        <w:r w:rsidR="00B90814">
          <w:rPr>
            <w:noProof/>
            <w:webHidden/>
          </w:rPr>
          <w:fldChar w:fldCharType="end"/>
        </w:r>
      </w:hyperlink>
    </w:p>
    <w:p w14:paraId="1F6FDE48" w14:textId="3BF9FD43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88" w:history="1">
        <w:r w:rsidR="00B90814" w:rsidRPr="00711ADA">
          <w:rPr>
            <w:rStyle w:val="Hyperlink"/>
            <w:rFonts w:hAnsi="굴림체"/>
            <w:noProof/>
          </w:rPr>
          <w:t>5.</w:t>
        </w:r>
        <w:r w:rsidR="00B90814" w:rsidRPr="00711ADA">
          <w:rPr>
            <w:rStyle w:val="Hyperlink"/>
            <w:noProof/>
          </w:rPr>
          <w:t xml:space="preserve"> 회원 가입 Java 코드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_Toc491873688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30</w:t>
        </w:r>
        <w:r w:rsidR="00B90814">
          <w:rPr>
            <w:noProof/>
            <w:webHidden/>
          </w:rPr>
          <w:fldChar w:fldCharType="end"/>
        </w:r>
      </w:hyperlink>
    </w:p>
    <w:p w14:paraId="21AF364B" w14:textId="58D454CE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89" w:history="1">
        <w:r w:rsidR="00B90814" w:rsidRPr="00711ADA">
          <w:rPr>
            <w:rStyle w:val="Hyperlink"/>
            <w:noProof/>
          </w:rPr>
          <w:t>1) SignupActivity.java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_Toc491873689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30</w:t>
        </w:r>
        <w:r w:rsidR="00B90814">
          <w:rPr>
            <w:noProof/>
            <w:webHidden/>
          </w:rPr>
          <w:fldChar w:fldCharType="end"/>
        </w:r>
      </w:hyperlink>
    </w:p>
    <w:p w14:paraId="59C28F52" w14:textId="33D14E0C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0" w:history="1">
        <w:r w:rsidR="00B90814" w:rsidRPr="00711ADA">
          <w:rPr>
            <w:rStyle w:val="Hyperlink"/>
            <w:noProof/>
          </w:rPr>
          <w:t>2) Editable 인터페이스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_Toc491873690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32</w:t>
        </w:r>
        <w:r w:rsidR="00B90814">
          <w:rPr>
            <w:noProof/>
            <w:webHidden/>
          </w:rPr>
          <w:fldChar w:fldCharType="end"/>
        </w:r>
      </w:hyperlink>
    </w:p>
    <w:p w14:paraId="18011FD9" w14:textId="6093FAA3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1" w:history="1">
        <w:r w:rsidR="00B90814" w:rsidRPr="00711ADA">
          <w:rPr>
            <w:rStyle w:val="Hyperlink"/>
            <w:noProof/>
          </w:rPr>
          <w:t>3) 화면 전환 기능 구현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_Toc491873691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33</w:t>
        </w:r>
        <w:r w:rsidR="00B90814">
          <w:rPr>
            <w:noProof/>
            <w:webHidden/>
          </w:rPr>
          <w:fldChar w:fldCharType="end"/>
        </w:r>
      </w:hyperlink>
    </w:p>
    <w:p w14:paraId="7E2F8040" w14:textId="57D0DCC2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2" w:history="1">
        <w:r w:rsidR="00B90814" w:rsidRPr="00711ADA">
          <w:rPr>
            <w:rStyle w:val="Hyperlink"/>
            <w:noProof/>
          </w:rPr>
          <w:t>4) 결과 소스코드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_Toc491873692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34</w:t>
        </w:r>
        <w:r w:rsidR="00B90814">
          <w:rPr>
            <w:noProof/>
            <w:webHidden/>
          </w:rPr>
          <w:fldChar w:fldCharType="end"/>
        </w:r>
      </w:hyperlink>
    </w:p>
    <w:p w14:paraId="7F580ED5" w14:textId="116E5E13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93" w:history="1">
        <w:r w:rsidR="00B90814" w:rsidRPr="00711ADA">
          <w:rPr>
            <w:rStyle w:val="Hyperlink"/>
            <w:rFonts w:hAnsi="굴림체"/>
            <w:noProof/>
          </w:rPr>
          <w:t>6.</w:t>
        </w:r>
        <w:r w:rsidR="00B90814" w:rsidRPr="00711ADA">
          <w:rPr>
            <w:rStyle w:val="Hyperlink"/>
            <w:noProof/>
          </w:rPr>
          <w:t xml:space="preserve"> 메모장 화면 만들기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_Toc491873693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35</w:t>
        </w:r>
        <w:r w:rsidR="00B90814">
          <w:rPr>
            <w:noProof/>
            <w:webHidden/>
          </w:rPr>
          <w:fldChar w:fldCharType="end"/>
        </w:r>
      </w:hyperlink>
    </w:p>
    <w:p w14:paraId="703DFDAF" w14:textId="257FF763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4" w:history="1">
        <w:r w:rsidR="00B90814" w:rsidRPr="00711ADA">
          <w:rPr>
            <w:rStyle w:val="Hyperlink"/>
            <w:noProof/>
          </w:rPr>
          <w:t>1) 새 Activity 생성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_Toc491873694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35</w:t>
        </w:r>
        <w:r w:rsidR="00B90814">
          <w:rPr>
            <w:noProof/>
            <w:webHidden/>
          </w:rPr>
          <w:fldChar w:fldCharType="end"/>
        </w:r>
      </w:hyperlink>
    </w:p>
    <w:p w14:paraId="153A099B" w14:textId="5C89F039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5" w:history="1">
        <w:r w:rsidR="00B90814" w:rsidRPr="00711ADA">
          <w:rPr>
            <w:rStyle w:val="Hyperlink"/>
            <w:noProof/>
          </w:rPr>
          <w:t>2) 메모 화면 레이아웃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_Toc491873695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36</w:t>
        </w:r>
        <w:r w:rsidR="00B90814">
          <w:rPr>
            <w:noProof/>
            <w:webHidden/>
          </w:rPr>
          <w:fldChar w:fldCharType="end"/>
        </w:r>
      </w:hyperlink>
    </w:p>
    <w:p w14:paraId="6E8F297E" w14:textId="41FDE0C5" w:rsidR="00B90814" w:rsidRDefault="00447E1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873696" w:history="1">
        <w:r w:rsidR="00B90814" w:rsidRPr="00711ADA">
          <w:rPr>
            <w:rStyle w:val="Hyperlink"/>
            <w:rFonts w:hAnsi="굴림체"/>
            <w:noProof/>
          </w:rPr>
          <w:t>7.</w:t>
        </w:r>
        <w:r w:rsidR="00B90814" w:rsidRPr="00711ADA">
          <w:rPr>
            <w:rStyle w:val="Hyperlink"/>
            <w:noProof/>
          </w:rPr>
          <w:t xml:space="preserve"> 메모장 Java 코드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_Toc491873696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40</w:t>
        </w:r>
        <w:r w:rsidR="00B90814">
          <w:rPr>
            <w:noProof/>
            <w:webHidden/>
          </w:rPr>
          <w:fldChar w:fldCharType="end"/>
        </w:r>
      </w:hyperlink>
    </w:p>
    <w:p w14:paraId="0537AABB" w14:textId="65340526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7" w:history="1">
        <w:r w:rsidR="00B90814" w:rsidRPr="00711ADA">
          <w:rPr>
            <w:rStyle w:val="Hyperlink"/>
            <w:noProof/>
          </w:rPr>
          <w:t>1) MemoActivity.java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_Toc491873697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40</w:t>
        </w:r>
        <w:r w:rsidR="00B90814">
          <w:rPr>
            <w:noProof/>
            <w:webHidden/>
          </w:rPr>
          <w:fldChar w:fldCharType="end"/>
        </w:r>
      </w:hyperlink>
    </w:p>
    <w:p w14:paraId="439D8766" w14:textId="407F8A24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8" w:history="1">
        <w:r w:rsidR="00B90814" w:rsidRPr="00711ADA">
          <w:rPr>
            <w:rStyle w:val="Hyperlink"/>
            <w:noProof/>
          </w:rPr>
          <w:t>2) 화면 전환 기능 구현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_Toc491873698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41</w:t>
        </w:r>
        <w:r w:rsidR="00B90814">
          <w:rPr>
            <w:noProof/>
            <w:webHidden/>
          </w:rPr>
          <w:fldChar w:fldCharType="end"/>
        </w:r>
      </w:hyperlink>
    </w:p>
    <w:p w14:paraId="0D602821" w14:textId="68A66D2C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699" w:history="1">
        <w:r w:rsidR="00B90814" w:rsidRPr="00711ADA">
          <w:rPr>
            <w:rStyle w:val="Hyperlink"/>
            <w:noProof/>
          </w:rPr>
          <w:t>3) 화면 제목 변경하기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_Toc491873699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42</w:t>
        </w:r>
        <w:r w:rsidR="00B90814">
          <w:rPr>
            <w:noProof/>
            <w:webHidden/>
          </w:rPr>
          <w:fldChar w:fldCharType="end"/>
        </w:r>
      </w:hyperlink>
    </w:p>
    <w:p w14:paraId="3CF025D2" w14:textId="0C613055" w:rsidR="00B90814" w:rsidRDefault="00447E19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873700" w:history="1">
        <w:r w:rsidR="00B90814" w:rsidRPr="00711ADA">
          <w:rPr>
            <w:rStyle w:val="Hyperlink"/>
            <w:noProof/>
          </w:rPr>
          <w:t>4) 결과 소스코드</w:t>
        </w:r>
        <w:r w:rsidR="00B90814">
          <w:rPr>
            <w:noProof/>
            <w:webHidden/>
          </w:rPr>
          <w:tab/>
        </w:r>
        <w:r w:rsidR="00B90814">
          <w:rPr>
            <w:noProof/>
            <w:webHidden/>
          </w:rPr>
          <w:fldChar w:fldCharType="begin"/>
        </w:r>
        <w:r w:rsidR="00B90814">
          <w:rPr>
            <w:noProof/>
            <w:webHidden/>
          </w:rPr>
          <w:instrText xml:space="preserve"> PAGEREF _Toc491873700 \h </w:instrText>
        </w:r>
        <w:r w:rsidR="00B90814">
          <w:rPr>
            <w:noProof/>
            <w:webHidden/>
          </w:rPr>
        </w:r>
        <w:r w:rsidR="00B90814">
          <w:rPr>
            <w:noProof/>
            <w:webHidden/>
          </w:rPr>
          <w:fldChar w:fldCharType="separate"/>
        </w:r>
        <w:r w:rsidR="00B90814">
          <w:rPr>
            <w:noProof/>
            <w:webHidden/>
          </w:rPr>
          <w:t>43</w:t>
        </w:r>
        <w:r w:rsidR="00B90814">
          <w:rPr>
            <w:noProof/>
            <w:webHidden/>
          </w:rPr>
          <w:fldChar w:fldCharType="end"/>
        </w:r>
      </w:hyperlink>
    </w:p>
    <w:p w14:paraId="2A8263F0" w14:textId="447F6F3B" w:rsidR="00B2128B" w:rsidRDefault="00B2128B" w:rsidP="00F579D5">
      <w:r>
        <w:fldChar w:fldCharType="end"/>
      </w:r>
    </w:p>
    <w:p w14:paraId="7C8DA821" w14:textId="577F9F0E" w:rsidR="00F456DC" w:rsidRDefault="00F456DC" w:rsidP="00F579D5"/>
    <w:p w14:paraId="7871F802" w14:textId="77777777" w:rsidR="00F456DC" w:rsidRDefault="00F456D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2E9AD1F" w14:textId="04A0167E" w:rsidR="0064002C" w:rsidRDefault="00066D68" w:rsidP="00F579D5">
      <w:pPr>
        <w:pStyle w:val="Heading1"/>
      </w:pPr>
      <w:bookmarkStart w:id="0" w:name="_Toc491873665"/>
      <w:r>
        <w:rPr>
          <w:rFonts w:hint="eastAsia"/>
        </w:rPr>
        <w:lastRenderedPageBreak/>
        <w:t>E02Views</w:t>
      </w:r>
      <w:r w:rsidR="00FB208D">
        <w:t xml:space="preserve"> </w:t>
      </w:r>
      <w:r w:rsidR="00FB208D">
        <w:rPr>
          <w:rFonts w:hint="eastAsia"/>
        </w:rPr>
        <w:t>프로젝트</w:t>
      </w:r>
      <w:bookmarkEnd w:id="0"/>
    </w:p>
    <w:p w14:paraId="4D764EB3" w14:textId="14FB2536" w:rsidR="00FB208D" w:rsidRDefault="00FB208D" w:rsidP="00FB208D"/>
    <w:p w14:paraId="01CF44A4" w14:textId="4DBE3FB5" w:rsidR="00FB208D" w:rsidRDefault="00FB208D" w:rsidP="00FB208D">
      <w:pPr>
        <w:pStyle w:val="Heading2"/>
      </w:pPr>
      <w:bookmarkStart w:id="1" w:name="_Toc491873666"/>
      <w:r>
        <w:rPr>
          <w:rFonts w:hint="eastAsia"/>
        </w:rPr>
        <w:t>구현할 액티비티</w:t>
      </w:r>
      <w:bookmarkEnd w:id="1"/>
    </w:p>
    <w:p w14:paraId="2692A717" w14:textId="17CFBC06" w:rsidR="00FB208D" w:rsidRDefault="00FB208D" w:rsidP="00FB208D"/>
    <w:p w14:paraId="176CE86E" w14:textId="0E0CBBEE" w:rsidR="00FB208D" w:rsidRDefault="00FB208D" w:rsidP="00FB208D">
      <w:r>
        <w:rPr>
          <w:rFonts w:hint="eastAsia"/>
        </w:rPr>
        <w:t>MainActivity</w:t>
      </w:r>
      <w:r>
        <w:t xml:space="preserve">  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메인 화면과 메뉴</w:t>
      </w:r>
    </w:p>
    <w:p w14:paraId="467910A0" w14:textId="273C08DD" w:rsidR="00FB208D" w:rsidRDefault="00FB208D" w:rsidP="00FB208D">
      <w:r>
        <w:rPr>
          <w:rFonts w:hint="eastAsia"/>
        </w:rPr>
        <w:t>SignupActivity :</w:t>
      </w:r>
      <w:r>
        <w:t xml:space="preserve"> </w:t>
      </w:r>
      <w:r>
        <w:rPr>
          <w:rFonts w:hint="eastAsia"/>
        </w:rPr>
        <w:t>회원가입 화면</w:t>
      </w:r>
    </w:p>
    <w:p w14:paraId="452CE0B9" w14:textId="77777777" w:rsidR="00FB208D" w:rsidRDefault="00FB208D" w:rsidP="00FB208D"/>
    <w:p w14:paraId="551915B9" w14:textId="77777777" w:rsidR="00FB208D" w:rsidRPr="00FB208D" w:rsidRDefault="00FB208D" w:rsidP="00FB208D"/>
    <w:p w14:paraId="29A34991" w14:textId="77777777" w:rsidR="00066D68" w:rsidRPr="00066D68" w:rsidRDefault="00066D68" w:rsidP="00066D68"/>
    <w:p w14:paraId="784A0834" w14:textId="77777777" w:rsidR="00F579D5" w:rsidRDefault="00066D68" w:rsidP="00F579D5">
      <w:pPr>
        <w:pStyle w:val="Heading2"/>
      </w:pPr>
      <w:bookmarkStart w:id="2" w:name="_Toc491873667"/>
      <w:r>
        <w:rPr>
          <w:rFonts w:hint="eastAsia"/>
        </w:rPr>
        <w:t>프로젝트 생성</w:t>
      </w:r>
      <w:bookmarkEnd w:id="2"/>
    </w:p>
    <w:p w14:paraId="4B29AC80" w14:textId="77777777" w:rsidR="00066D68" w:rsidRDefault="00066D68" w:rsidP="00066D68">
      <w:r>
        <w:rPr>
          <w:rFonts w:hint="eastAsia"/>
        </w:rPr>
        <w:t>메뉴:</w:t>
      </w:r>
      <w:r>
        <w:t xml:space="preserve"> File - New - New Project</w:t>
      </w:r>
    </w:p>
    <w:p w14:paraId="18CB7CD9" w14:textId="77777777" w:rsidR="00066D68" w:rsidRDefault="00066D68" w:rsidP="00066D68"/>
    <w:p w14:paraId="51815C36" w14:textId="77777777" w:rsidR="00066D68" w:rsidRDefault="00066D68" w:rsidP="00066D68">
      <w:pPr>
        <w:pStyle w:val="Heading3"/>
      </w:pPr>
      <w:r>
        <w:rPr>
          <w:rFonts w:hint="eastAsia"/>
        </w:rPr>
        <w:t xml:space="preserve">New Project </w:t>
      </w:r>
      <w:r>
        <w:rPr>
          <w:rFonts w:hint="eastAsia"/>
        </w:rPr>
        <w:t>대화상자</w:t>
      </w:r>
    </w:p>
    <w:p w14:paraId="6ABB531D" w14:textId="02469EE0" w:rsidR="00066D68" w:rsidRDefault="00905A20" w:rsidP="00066D68">
      <w:r>
        <w:rPr>
          <w:noProof/>
        </w:rPr>
        <w:drawing>
          <wp:inline distT="0" distB="0" distL="0" distR="0" wp14:anchorId="1EE9E1C7" wp14:editId="5310B289">
            <wp:extent cx="3876675" cy="2959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661" cy="296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7506" w14:textId="77777777" w:rsidR="00066D68" w:rsidRPr="00066D68" w:rsidRDefault="00066D68" w:rsidP="00066D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6"/>
        <w:gridCol w:w="3316"/>
      </w:tblGrid>
      <w:tr w:rsidR="00066D68" w:rsidRPr="00066D68" w14:paraId="7451954B" w14:textId="77777777" w:rsidTr="00066D68">
        <w:tc>
          <w:tcPr>
            <w:tcW w:w="0" w:type="auto"/>
            <w:shd w:val="clear" w:color="auto" w:fill="F2F2F2" w:themeFill="background1" w:themeFillShade="F2"/>
          </w:tcPr>
          <w:p w14:paraId="084639D4" w14:textId="77777777" w:rsidR="00066D68" w:rsidRPr="00066D68" w:rsidRDefault="00066D68" w:rsidP="0064002C">
            <w:r w:rsidRPr="00066D68">
              <w:rPr>
                <w:rFonts w:hint="eastAsia"/>
              </w:rPr>
              <w:t>Application name</w:t>
            </w:r>
            <w:r w:rsidRPr="00066D68">
              <w:t>:</w:t>
            </w:r>
          </w:p>
        </w:tc>
        <w:tc>
          <w:tcPr>
            <w:tcW w:w="0" w:type="auto"/>
          </w:tcPr>
          <w:p w14:paraId="09253AE8" w14:textId="77777777" w:rsidR="00066D68" w:rsidRPr="00066D68" w:rsidRDefault="00066D68" w:rsidP="0064002C">
            <w:r w:rsidRPr="00066D68">
              <w:t>E02Views</w:t>
            </w:r>
          </w:p>
        </w:tc>
      </w:tr>
      <w:tr w:rsidR="00066D68" w:rsidRPr="00066D68" w14:paraId="6E32BBB0" w14:textId="77777777" w:rsidTr="00066D68">
        <w:tc>
          <w:tcPr>
            <w:tcW w:w="0" w:type="auto"/>
            <w:shd w:val="clear" w:color="auto" w:fill="F2F2F2" w:themeFill="background1" w:themeFillShade="F2"/>
          </w:tcPr>
          <w:p w14:paraId="78D9553B" w14:textId="77777777" w:rsidR="00066D68" w:rsidRPr="00066D68" w:rsidRDefault="00066D68" w:rsidP="0064002C">
            <w:r w:rsidRPr="00066D68">
              <w:t>Company Domain:</w:t>
            </w:r>
          </w:p>
        </w:tc>
        <w:tc>
          <w:tcPr>
            <w:tcW w:w="0" w:type="auto"/>
          </w:tcPr>
          <w:p w14:paraId="44A7A35B" w14:textId="09F35738" w:rsidR="00066D68" w:rsidRPr="00066D68" w:rsidRDefault="00066D68" w:rsidP="0064002C">
            <w:r w:rsidRPr="00066D68">
              <w:t>skhu.</w:t>
            </w:r>
            <w:r w:rsidR="00905A20">
              <w:t>net</w:t>
            </w:r>
          </w:p>
        </w:tc>
      </w:tr>
      <w:tr w:rsidR="00066D68" w:rsidRPr="00066D68" w14:paraId="7F4EC3EB" w14:textId="77777777" w:rsidTr="00066D68">
        <w:tc>
          <w:tcPr>
            <w:tcW w:w="0" w:type="auto"/>
            <w:shd w:val="clear" w:color="auto" w:fill="F2F2F2" w:themeFill="background1" w:themeFillShade="F2"/>
          </w:tcPr>
          <w:p w14:paraId="2B5742C7" w14:textId="77777777" w:rsidR="00066D68" w:rsidRPr="00066D68" w:rsidRDefault="00066D68" w:rsidP="0064002C">
            <w:r w:rsidRPr="00066D68">
              <w:t>Project Location:</w:t>
            </w:r>
          </w:p>
        </w:tc>
        <w:tc>
          <w:tcPr>
            <w:tcW w:w="0" w:type="auto"/>
          </w:tcPr>
          <w:p w14:paraId="4DA99F3D" w14:textId="77777777" w:rsidR="00066D68" w:rsidRPr="00066D68" w:rsidRDefault="00066D68" w:rsidP="0064002C">
            <w:r w:rsidRPr="00066D68">
              <w:t>d:/pj/android_projects/E02Views</w:t>
            </w:r>
          </w:p>
        </w:tc>
      </w:tr>
    </w:tbl>
    <w:p w14:paraId="0BBF09A2" w14:textId="77777777" w:rsidR="00066D68" w:rsidRDefault="00066D68" w:rsidP="00B12C18"/>
    <w:p w14:paraId="3AE137AF" w14:textId="77777777" w:rsidR="00B12C18" w:rsidRDefault="00066D68" w:rsidP="00B12C18">
      <w:r w:rsidRPr="00066D68">
        <w:rPr>
          <w:rFonts w:hint="eastAsia"/>
        </w:rPr>
        <w:t>위와 같이 입력하고 Next를 계속 눌러서 진행하자.</w:t>
      </w:r>
    </w:p>
    <w:p w14:paraId="6D221860" w14:textId="77777777" w:rsidR="00066D68" w:rsidRDefault="00066D68" w:rsidP="00B12C18"/>
    <w:p w14:paraId="500E18FB" w14:textId="2FE34C0F" w:rsidR="00066D68" w:rsidRDefault="00905A20" w:rsidP="00B12C18">
      <w:r>
        <w:rPr>
          <w:noProof/>
        </w:rPr>
        <w:lastRenderedPageBreak/>
        <w:drawing>
          <wp:inline distT="0" distB="0" distL="0" distR="0" wp14:anchorId="3DE99AEA" wp14:editId="5C8F122C">
            <wp:extent cx="3156943" cy="39433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0029" cy="39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3A2" w14:textId="77777777" w:rsidR="00066D68" w:rsidRDefault="00066D68" w:rsidP="00B12C18">
      <w:r>
        <w:rPr>
          <w:rFonts w:hint="eastAsia"/>
        </w:rPr>
        <w:t>Next 버튼 클릭</w:t>
      </w:r>
    </w:p>
    <w:p w14:paraId="2320DE83" w14:textId="77777777" w:rsidR="00066D68" w:rsidRDefault="00066D68" w:rsidP="00B12C18"/>
    <w:p w14:paraId="3F050734" w14:textId="42736B24" w:rsidR="00066D68" w:rsidRDefault="00905A20" w:rsidP="00B12C18">
      <w:r>
        <w:rPr>
          <w:noProof/>
        </w:rPr>
        <w:drawing>
          <wp:inline distT="0" distB="0" distL="0" distR="0" wp14:anchorId="60E20F14" wp14:editId="2515BAAE">
            <wp:extent cx="3156942" cy="39433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893" cy="39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37E6" w14:textId="77777777" w:rsidR="00066D68" w:rsidRDefault="00066D68" w:rsidP="00B12C18">
      <w:r>
        <w:rPr>
          <w:rFonts w:hint="eastAsia"/>
        </w:rPr>
        <w:t>N</w:t>
      </w:r>
      <w:r>
        <w:t xml:space="preserve">ext </w:t>
      </w:r>
      <w:r>
        <w:rPr>
          <w:rFonts w:hint="eastAsia"/>
        </w:rPr>
        <w:t>버튼 클릭</w:t>
      </w:r>
    </w:p>
    <w:p w14:paraId="6D573C82" w14:textId="77777777" w:rsidR="00066D68" w:rsidRDefault="00066D68" w:rsidP="00B12C18"/>
    <w:p w14:paraId="46B92BC8" w14:textId="41C305B1" w:rsidR="00066D68" w:rsidRDefault="00905A20" w:rsidP="00B12C18">
      <w:r>
        <w:rPr>
          <w:noProof/>
        </w:rPr>
        <w:lastRenderedPageBreak/>
        <w:drawing>
          <wp:inline distT="0" distB="0" distL="0" distR="0" wp14:anchorId="3ED05819" wp14:editId="50BF1357">
            <wp:extent cx="4210050" cy="390048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85" cy="39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881" w14:textId="77777777" w:rsidR="00066D68" w:rsidRDefault="00066D68" w:rsidP="00066D68">
      <w:r>
        <w:rPr>
          <w:rFonts w:hint="eastAsia"/>
        </w:rPr>
        <w:t>Finish 버튼 클릭</w:t>
      </w:r>
    </w:p>
    <w:p w14:paraId="24A2F654" w14:textId="77777777" w:rsidR="00066D68" w:rsidRDefault="00066D68" w:rsidP="00066D68"/>
    <w:p w14:paraId="1AD0C9B6" w14:textId="77777777" w:rsidR="00066D68" w:rsidRDefault="00066D68" w:rsidP="00066D68">
      <w:r>
        <w:rPr>
          <w:rFonts w:hint="eastAsia"/>
        </w:rPr>
        <w:t>한참을 기다리면 프로젝트가 생성되고 다음과 같이 편집창이 열리게 된다.</w:t>
      </w:r>
    </w:p>
    <w:p w14:paraId="56D712BF" w14:textId="77777777" w:rsidR="00066D68" w:rsidRDefault="00066D68" w:rsidP="00066D68"/>
    <w:p w14:paraId="13F71C1B" w14:textId="0FA4C6B0" w:rsidR="00066D68" w:rsidRDefault="00905A20" w:rsidP="00066D68">
      <w:r>
        <w:rPr>
          <w:noProof/>
        </w:rPr>
        <w:drawing>
          <wp:inline distT="0" distB="0" distL="0" distR="0" wp14:anchorId="3F66FB7F" wp14:editId="4F50086F">
            <wp:extent cx="5572125" cy="33418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518" cy="33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EECF" w14:textId="77777777" w:rsidR="00557BD5" w:rsidRDefault="00557BD5" w:rsidP="00066D68"/>
    <w:p w14:paraId="6DBF3B1C" w14:textId="77777777" w:rsidR="00557BD5" w:rsidRDefault="00557BD5" w:rsidP="00066D68"/>
    <w:p w14:paraId="5C4B9F0D" w14:textId="77777777" w:rsidR="00557BD5" w:rsidRDefault="00557BD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C21958E" w14:textId="77777777" w:rsidR="00557BD5" w:rsidRDefault="00557BD5" w:rsidP="00557BD5">
      <w:pPr>
        <w:pStyle w:val="Heading1"/>
      </w:pPr>
      <w:bookmarkStart w:id="3" w:name="_Toc491873668"/>
      <w:r>
        <w:rPr>
          <w:rFonts w:hint="eastAsia"/>
        </w:rPr>
        <w:lastRenderedPageBreak/>
        <w:t>메뉴 만들기</w:t>
      </w:r>
      <w:bookmarkEnd w:id="3"/>
    </w:p>
    <w:p w14:paraId="0F734EA4" w14:textId="77777777" w:rsidR="00557BD5" w:rsidRDefault="00557BD5" w:rsidP="00557BD5"/>
    <w:p w14:paraId="559CAC30" w14:textId="77777777" w:rsidR="00557BD5" w:rsidRDefault="00557BD5" w:rsidP="00557BD5">
      <w:pPr>
        <w:pStyle w:val="Heading2"/>
      </w:pPr>
      <w:bookmarkStart w:id="4" w:name="_Toc491873669"/>
      <w:r>
        <w:rPr>
          <w:rFonts w:hint="eastAsia"/>
        </w:rPr>
        <w:t>문자열 리소스</w:t>
      </w:r>
      <w:r w:rsidR="00AC5CA8">
        <w:rPr>
          <w:rFonts w:hint="eastAsia"/>
        </w:rPr>
        <w:t xml:space="preserve"> 만들기</w:t>
      </w:r>
      <w:bookmarkEnd w:id="4"/>
    </w:p>
    <w:p w14:paraId="768699A2" w14:textId="77777777" w:rsidR="00557BD5" w:rsidRDefault="00557BD5" w:rsidP="00557BD5"/>
    <w:p w14:paraId="24C0C0C8" w14:textId="77777777" w:rsidR="00557BD5" w:rsidRDefault="00557BD5" w:rsidP="00557BD5">
      <w:r>
        <w:rPr>
          <w:rFonts w:hint="eastAsia"/>
        </w:rPr>
        <w:t>한국어,</w:t>
      </w:r>
      <w:r>
        <w:t xml:space="preserve"> </w:t>
      </w:r>
      <w:r>
        <w:rPr>
          <w:rFonts w:hint="eastAsia"/>
        </w:rPr>
        <w:t>영어,</w:t>
      </w:r>
      <w:r>
        <w:t xml:space="preserve"> </w:t>
      </w:r>
      <w:r>
        <w:rPr>
          <w:rFonts w:hint="eastAsia"/>
        </w:rPr>
        <w:t>일본어,</w:t>
      </w:r>
      <w:r>
        <w:t xml:space="preserve"> </w:t>
      </w:r>
      <w:r>
        <w:rPr>
          <w:rFonts w:hint="eastAsia"/>
        </w:rPr>
        <w:t>중국어 등 다국어</w:t>
      </w:r>
      <w:r w:rsidR="00EF79CE">
        <w:rPr>
          <w:rFonts w:hint="eastAsia"/>
        </w:rPr>
        <w:t>를 지원하는 앱을 만</w:t>
      </w:r>
      <w:r w:rsidR="00AC5CA8">
        <w:rPr>
          <w:rFonts w:hint="eastAsia"/>
        </w:rPr>
        <w:t>들기 위해서,</w:t>
      </w:r>
    </w:p>
    <w:p w14:paraId="11B085E9" w14:textId="77777777" w:rsidR="00EF79CE" w:rsidRDefault="00EF79CE" w:rsidP="00557BD5">
      <w:r>
        <w:rPr>
          <w:rFonts w:hint="eastAsia"/>
        </w:rPr>
        <w:t>화면에 표시해야 하는 문자열은 모두 문자열 리소스(</w:t>
      </w:r>
      <w:r>
        <w:t>string resource)</w:t>
      </w:r>
      <w:r>
        <w:rPr>
          <w:rFonts w:hint="eastAsia"/>
        </w:rPr>
        <w:t>로 만들어야 한다.</w:t>
      </w:r>
    </w:p>
    <w:p w14:paraId="3C0DF989" w14:textId="77777777" w:rsidR="00EF79CE" w:rsidRDefault="00EF79CE" w:rsidP="00557BD5"/>
    <w:p w14:paraId="7F2AD7F4" w14:textId="77777777" w:rsidR="00EF79CE" w:rsidRDefault="00EF79CE" w:rsidP="00557BD5">
      <w:r>
        <w:rPr>
          <w:rFonts w:hint="eastAsia"/>
        </w:rPr>
        <w:t xml:space="preserve">문자열 리소스는 모두 문자열 리소스 </w:t>
      </w:r>
      <w:r>
        <w:t xml:space="preserve">XML </w:t>
      </w:r>
      <w:r>
        <w:rPr>
          <w:rFonts w:hint="eastAsia"/>
        </w:rPr>
        <w:t>파일에 저장된다.</w:t>
      </w:r>
    </w:p>
    <w:p w14:paraId="29ABAE04" w14:textId="77777777" w:rsidR="00EF79CE" w:rsidRDefault="00EF79CE" w:rsidP="00557BD5">
      <w:r>
        <w:rPr>
          <w:rFonts w:hint="eastAsia"/>
        </w:rPr>
        <w:t>나중에 개발이 마무리되어갈 때,</w:t>
      </w:r>
      <w:r>
        <w:t xml:space="preserve"> </w:t>
      </w:r>
      <w:r>
        <w:rPr>
          <w:rFonts w:hint="eastAsia"/>
        </w:rPr>
        <w:t>문자열 리소스 XML</w:t>
      </w:r>
      <w:r>
        <w:t xml:space="preserve"> </w:t>
      </w:r>
      <w:r>
        <w:rPr>
          <w:rFonts w:hint="eastAsia"/>
        </w:rPr>
        <w:t>파일을 여러 개 (영어 버전,</w:t>
      </w:r>
      <w:r>
        <w:t xml:space="preserve"> </w:t>
      </w:r>
      <w:r>
        <w:rPr>
          <w:rFonts w:hint="eastAsia"/>
        </w:rPr>
        <w:t>일어 버전,</w:t>
      </w:r>
      <w:r>
        <w:t xml:space="preserve"> </w:t>
      </w:r>
      <w:r>
        <w:rPr>
          <w:rFonts w:hint="eastAsia"/>
        </w:rPr>
        <w:t>중국어 버전) 만들어 주기만 하면,</w:t>
      </w:r>
      <w:r>
        <w:t xml:space="preserve"> </w:t>
      </w:r>
      <w:r>
        <w:rPr>
          <w:rFonts w:hint="eastAsia"/>
        </w:rPr>
        <w:t>다국어 지원 기능의 구현이 완료된다.</w:t>
      </w:r>
    </w:p>
    <w:p w14:paraId="3A3FAB64" w14:textId="77777777" w:rsidR="00EF79CE" w:rsidRDefault="00EF79CE" w:rsidP="00557BD5"/>
    <w:p w14:paraId="379EF04C" w14:textId="77777777" w:rsidR="00EF79CE" w:rsidRDefault="00EF79CE" w:rsidP="00557BD5">
      <w:r>
        <w:rPr>
          <w:rFonts w:hint="eastAsia"/>
        </w:rPr>
        <w:t>스마트 폰의 기본 언어가 바뀌면,</w:t>
      </w:r>
      <w:r>
        <w:t xml:space="preserve"> </w:t>
      </w:r>
      <w:r w:rsidR="00AC5CA8">
        <w:rPr>
          <w:rFonts w:hint="eastAsia"/>
        </w:rPr>
        <w:t xml:space="preserve">여러 문자열 리소스 </w:t>
      </w:r>
      <w:r w:rsidR="00AC5CA8">
        <w:t xml:space="preserve">XML </w:t>
      </w:r>
      <w:r w:rsidR="00AC5CA8">
        <w:rPr>
          <w:rFonts w:hint="eastAsia"/>
        </w:rPr>
        <w:t>파일들 중에서,</w:t>
      </w:r>
      <w:r w:rsidR="00AC5CA8">
        <w:t xml:space="preserve"> </w:t>
      </w:r>
      <w:r>
        <w:rPr>
          <w:rFonts w:hint="eastAsia"/>
        </w:rPr>
        <w:t xml:space="preserve">선택된 언어의 문자열 리소스 </w:t>
      </w:r>
      <w:r>
        <w:t xml:space="preserve">XML </w:t>
      </w:r>
      <w:r>
        <w:rPr>
          <w:rFonts w:hint="eastAsia"/>
        </w:rPr>
        <w:t>파일이 앱</w:t>
      </w:r>
      <w:r w:rsidR="00AC5CA8">
        <w:rPr>
          <w:rFonts w:hint="eastAsia"/>
        </w:rPr>
        <w:t>의</w:t>
      </w:r>
      <w:r>
        <w:rPr>
          <w:rFonts w:hint="eastAsia"/>
        </w:rPr>
        <w:t xml:space="preserve"> 기본 값으로 사용되기 때문에,</w:t>
      </w:r>
      <w:r>
        <w:t xml:space="preserve"> </w:t>
      </w:r>
      <w:r w:rsidR="00AC5CA8">
        <w:rPr>
          <w:rFonts w:hint="eastAsia"/>
        </w:rPr>
        <w:t xml:space="preserve">앱의 </w:t>
      </w:r>
      <w:r>
        <w:rPr>
          <w:rFonts w:hint="eastAsia"/>
        </w:rPr>
        <w:t>화면에 표시되는 문자열</w:t>
      </w:r>
      <w:r w:rsidR="00AC5CA8">
        <w:rPr>
          <w:rFonts w:hint="eastAsia"/>
        </w:rPr>
        <w:t>도 저절로 그 언어도 바뀌게 된다.</w:t>
      </w:r>
    </w:p>
    <w:p w14:paraId="67756CB2" w14:textId="77777777" w:rsidR="00AC5CA8" w:rsidRDefault="00AC5CA8" w:rsidP="00557BD5"/>
    <w:p w14:paraId="1ED7E7BF" w14:textId="71A2F1E5" w:rsidR="00AC5CA8" w:rsidRDefault="00905A20" w:rsidP="00AC5CA8">
      <w:pPr>
        <w:pStyle w:val="Heading3"/>
      </w:pPr>
      <w:r>
        <w:rPr>
          <w:noProof/>
        </w:rPr>
        <w:drawing>
          <wp:inline distT="0" distB="0" distL="0" distR="0" wp14:anchorId="1326D0D6" wp14:editId="27774537">
            <wp:extent cx="5124450" cy="28041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6627" cy="28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042" w14:textId="77777777" w:rsidR="00AC5CA8" w:rsidRDefault="00AC5CA8" w:rsidP="00557BD5"/>
    <w:p w14:paraId="11C814D2" w14:textId="77777777" w:rsidR="00AC5CA8" w:rsidRDefault="00AC5CA8" w:rsidP="00557BD5">
      <w:r>
        <w:rPr>
          <w:rFonts w:hint="eastAsia"/>
        </w:rPr>
        <w:t xml:space="preserve">화면 왼쪽 프로젝트 창에서 </w:t>
      </w:r>
      <w:r>
        <w:t xml:space="preserve">res/values/strings.xml </w:t>
      </w:r>
      <w:r>
        <w:rPr>
          <w:rFonts w:hint="eastAsia"/>
        </w:rPr>
        <w:t xml:space="preserve">파일이 문자열 리소스 </w:t>
      </w:r>
      <w:r>
        <w:t xml:space="preserve">XML </w:t>
      </w:r>
      <w:r>
        <w:rPr>
          <w:rFonts w:hint="eastAsia"/>
        </w:rPr>
        <w:t>파일이다.</w:t>
      </w:r>
    </w:p>
    <w:p w14:paraId="43D384E5" w14:textId="77777777" w:rsidR="00AC5CA8" w:rsidRDefault="00AC5CA8" w:rsidP="00557BD5">
      <w:r>
        <w:rPr>
          <w:rFonts w:hint="eastAsia"/>
        </w:rPr>
        <w:t>이 파일을 더블 클릭하여 열자.</w:t>
      </w:r>
    </w:p>
    <w:p w14:paraId="249E1F68" w14:textId="77777777" w:rsidR="00AC5CA8" w:rsidRDefault="00AC5CA8" w:rsidP="00557BD5"/>
    <w:p w14:paraId="6127A6EE" w14:textId="77777777" w:rsidR="00AC5CA8" w:rsidRPr="00AC5CA8" w:rsidRDefault="00AC5CA8" w:rsidP="00557BD5">
      <w:pPr>
        <w:rPr>
          <w:b/>
        </w:rPr>
      </w:pPr>
      <w:r w:rsidRPr="00AC5CA8">
        <w:rPr>
          <w:rFonts w:hint="eastAsia"/>
          <w:b/>
        </w:rPr>
        <w:t>strings.xml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AC5CA8" w:rsidRPr="00AC5CA8" w14:paraId="1B494530" w14:textId="77777777" w:rsidTr="0064002C">
        <w:tc>
          <w:tcPr>
            <w:tcW w:w="426" w:type="dxa"/>
          </w:tcPr>
          <w:p w14:paraId="493BE39C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1</w:t>
            </w:r>
          </w:p>
          <w:p w14:paraId="1997A7C6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2</w:t>
            </w:r>
          </w:p>
          <w:p w14:paraId="6A0C1112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3</w:t>
            </w:r>
          </w:p>
          <w:p w14:paraId="6BF7DDF1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4</w:t>
            </w:r>
          </w:p>
          <w:p w14:paraId="754A502E" w14:textId="77777777" w:rsid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5</w:t>
            </w:r>
          </w:p>
          <w:p w14:paraId="1F0A50CD" w14:textId="12E89586" w:rsidR="00B57216" w:rsidRPr="00AC5CA8" w:rsidRDefault="00B57216" w:rsidP="00AC5CA8">
            <w:pPr>
              <w:pStyle w:val="a1"/>
            </w:pPr>
            <w:r>
              <w:t>6</w:t>
            </w:r>
          </w:p>
        </w:tc>
        <w:tc>
          <w:tcPr>
            <w:tcW w:w="10631" w:type="dxa"/>
          </w:tcPr>
          <w:p w14:paraId="3C691C2D" w14:textId="77777777" w:rsidR="00B44B02" w:rsidRDefault="00AC5CA8" w:rsidP="00AC5CA8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>&lt;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>resources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45BBB9B2" w14:textId="78638873" w:rsidR="00B44B02" w:rsidRDefault="00AC5CA8" w:rsidP="00AC5CA8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 xml:space="preserve">string </w:t>
            </w:r>
            <w:r w:rsidRPr="00AC5CA8">
              <w:rPr>
                <w:rFonts w:hint="eastAsia"/>
                <w:bCs/>
                <w:color w:val="0000FF"/>
                <w:sz w:val="18"/>
                <w:szCs w:val="18"/>
              </w:rPr>
              <w:t>name=</w:t>
            </w:r>
            <w:r w:rsidRPr="00AC5CA8">
              <w:rPr>
                <w:rFonts w:hint="eastAsia"/>
                <w:bCs/>
                <w:color w:val="008000"/>
                <w:sz w:val="18"/>
                <w:szCs w:val="18"/>
              </w:rPr>
              <w:t>"app_name"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&gt;E02Views&lt;/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>string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36224C7C" w14:textId="77777777" w:rsidR="00B44B02" w:rsidRDefault="00AC5CA8" w:rsidP="00AC5CA8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 xml:space="preserve">string </w:t>
            </w:r>
            <w:r w:rsidRPr="00AC5CA8">
              <w:rPr>
                <w:rFonts w:hint="eastAsia"/>
                <w:bCs/>
                <w:color w:val="0000FF"/>
                <w:sz w:val="18"/>
                <w:szCs w:val="18"/>
              </w:rPr>
              <w:t>name=</w:t>
            </w:r>
            <w:r w:rsidRPr="00AC5CA8">
              <w:rPr>
                <w:rFonts w:hint="eastAsia"/>
                <w:bCs/>
                <w:color w:val="008000"/>
                <w:sz w:val="18"/>
                <w:szCs w:val="18"/>
              </w:rPr>
              <w:t>"action_signUp"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&gt;회원가입&lt;/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>string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23E99B51" w14:textId="77777777" w:rsidR="00B44B02" w:rsidRDefault="00AC5CA8" w:rsidP="00AC5CA8">
            <w:pPr>
              <w:pStyle w:val="HTMLPreformatted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 xml:space="preserve">string </w:t>
            </w:r>
            <w:r w:rsidRPr="00AC5CA8">
              <w:rPr>
                <w:rFonts w:hint="eastAsia"/>
                <w:bCs/>
                <w:color w:val="0000FF"/>
                <w:sz w:val="18"/>
                <w:szCs w:val="18"/>
              </w:rPr>
              <w:t>name=</w:t>
            </w:r>
            <w:r w:rsidRPr="00AC5CA8">
              <w:rPr>
                <w:rFonts w:hint="eastAsia"/>
                <w:bCs/>
                <w:color w:val="008000"/>
                <w:sz w:val="18"/>
                <w:szCs w:val="18"/>
              </w:rPr>
              <w:t>"action_memo"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&gt;메모장&lt;/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>string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9CA91D3" w14:textId="5CDCF681" w:rsidR="00AC5CA8" w:rsidRPr="00AC5CA8" w:rsidRDefault="00AC5CA8" w:rsidP="00AC5CA8">
            <w:pPr>
              <w:pStyle w:val="HTMLPreformatted"/>
              <w:shd w:val="clear" w:color="auto" w:fill="FFFFFF"/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>&lt;/</w:t>
            </w:r>
            <w:r w:rsidRPr="00AC5CA8">
              <w:rPr>
                <w:rFonts w:hint="eastAsia"/>
                <w:bCs/>
                <w:color w:val="000080"/>
                <w:sz w:val="18"/>
                <w:szCs w:val="18"/>
              </w:rPr>
              <w:t>resources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</w:tc>
      </w:tr>
    </w:tbl>
    <w:p w14:paraId="64F00DBD" w14:textId="77777777" w:rsidR="00AC5CA8" w:rsidRDefault="00AC5CA8" w:rsidP="00557BD5"/>
    <w:p w14:paraId="684BFA8D" w14:textId="77777777" w:rsidR="00AC5CA8" w:rsidRDefault="00AC5CA8" w:rsidP="00557BD5">
      <w:r>
        <w:rPr>
          <w:rFonts w:hint="eastAsia"/>
        </w:rPr>
        <w:t>이 파일의 내용을 위와 같이 수정하자.</w:t>
      </w:r>
    </w:p>
    <w:p w14:paraId="45D7ECD5" w14:textId="77777777" w:rsidR="00AC5CA8" w:rsidRDefault="00AC5CA8" w:rsidP="00557BD5">
      <w:r>
        <w:rPr>
          <w:rFonts w:hint="eastAsia"/>
        </w:rPr>
        <w:t>&lt;string&gt;</w:t>
      </w:r>
      <w:r>
        <w:t xml:space="preserve"> </w:t>
      </w:r>
      <w:r>
        <w:rPr>
          <w:rFonts w:hint="eastAsia"/>
        </w:rPr>
        <w:t xml:space="preserve">태그의 </w:t>
      </w:r>
      <w:r>
        <w:t xml:space="preserve">name </w:t>
      </w:r>
      <w:r>
        <w:rPr>
          <w:rFonts w:hint="eastAsia"/>
        </w:rPr>
        <w:t xml:space="preserve">애트리뷰트 값이 문자열 리소스 항목의 </w:t>
      </w:r>
      <w:r>
        <w:t xml:space="preserve">ID </w:t>
      </w:r>
      <w:r>
        <w:rPr>
          <w:rFonts w:hint="eastAsia"/>
        </w:rPr>
        <w:t>이다.</w:t>
      </w:r>
    </w:p>
    <w:p w14:paraId="07A579A7" w14:textId="77777777" w:rsidR="00AC5CA8" w:rsidRDefault="00AC5CA8" w:rsidP="00557BD5">
      <w:r>
        <w:t xml:space="preserve">&lt;string&gt; </w:t>
      </w:r>
      <w:r>
        <w:rPr>
          <w:rFonts w:hint="eastAsia"/>
        </w:rPr>
        <w:t>태그 사이의 내용이 문자열 리소스 항목의 내용이다.</w:t>
      </w:r>
    </w:p>
    <w:p w14:paraId="7238C013" w14:textId="77777777" w:rsidR="00AC5CA8" w:rsidRDefault="00AC5CA8" w:rsidP="00557BD5"/>
    <w:p w14:paraId="062D92E4" w14:textId="77777777" w:rsidR="00AC5CA8" w:rsidRDefault="00AC5CA8" w:rsidP="00557BD5">
      <w:r>
        <w:rPr>
          <w:rFonts w:hint="eastAsia"/>
        </w:rPr>
        <w:t>문자열 리소스</w:t>
      </w:r>
    </w:p>
    <w:tbl>
      <w:tblPr>
        <w:tblStyle w:val="TableGrid"/>
        <w:tblW w:w="1861" w:type="pct"/>
        <w:tblLook w:val="04A0" w:firstRow="1" w:lastRow="0" w:firstColumn="1" w:lastColumn="0" w:noHBand="0" w:noVBand="1"/>
      </w:tblPr>
      <w:tblGrid>
        <w:gridCol w:w="1696"/>
        <w:gridCol w:w="2196"/>
      </w:tblGrid>
      <w:tr w:rsidR="00AC5CA8" w:rsidRPr="00AC5CA8" w14:paraId="7831504B" w14:textId="77777777" w:rsidTr="00AC5CA8">
        <w:tc>
          <w:tcPr>
            <w:tcW w:w="2179" w:type="pct"/>
            <w:shd w:val="clear" w:color="auto" w:fill="F2F2F2" w:themeFill="background1" w:themeFillShade="F2"/>
          </w:tcPr>
          <w:p w14:paraId="1D68DD38" w14:textId="77777777" w:rsidR="00AC5CA8" w:rsidRPr="00AC5CA8" w:rsidRDefault="00AC5CA8" w:rsidP="0064002C">
            <w:r w:rsidRPr="00AC5CA8">
              <w:rPr>
                <w:rFonts w:hint="eastAsia"/>
              </w:rPr>
              <w:t>ID</w:t>
            </w:r>
          </w:p>
        </w:tc>
        <w:tc>
          <w:tcPr>
            <w:tcW w:w="2821" w:type="pct"/>
            <w:shd w:val="clear" w:color="auto" w:fill="F2F2F2" w:themeFill="background1" w:themeFillShade="F2"/>
          </w:tcPr>
          <w:p w14:paraId="5AFB5D26" w14:textId="77777777" w:rsidR="00AC5CA8" w:rsidRPr="00AC5CA8" w:rsidRDefault="00AC5CA8" w:rsidP="0064002C">
            <w:r w:rsidRPr="00AC5CA8">
              <w:rPr>
                <w:rFonts w:hint="eastAsia"/>
              </w:rPr>
              <w:t>화면에 표시될 내용</w:t>
            </w:r>
          </w:p>
        </w:tc>
      </w:tr>
      <w:tr w:rsidR="00AC5CA8" w:rsidRPr="00AC5CA8" w14:paraId="79F99F0F" w14:textId="77777777" w:rsidTr="00AC5CA8">
        <w:tc>
          <w:tcPr>
            <w:tcW w:w="2179" w:type="pct"/>
          </w:tcPr>
          <w:p w14:paraId="16E2571E" w14:textId="77777777" w:rsidR="00AC5CA8" w:rsidRPr="00AC5CA8" w:rsidRDefault="00AC5CA8" w:rsidP="0064002C">
            <w:r w:rsidRPr="00AC5CA8">
              <w:rPr>
                <w:rFonts w:hint="eastAsia"/>
              </w:rPr>
              <w:t>action_signUp</w:t>
            </w:r>
          </w:p>
        </w:tc>
        <w:tc>
          <w:tcPr>
            <w:tcW w:w="2821" w:type="pct"/>
          </w:tcPr>
          <w:p w14:paraId="0434D5C5" w14:textId="77777777" w:rsidR="00AC5CA8" w:rsidRPr="00AC5CA8" w:rsidRDefault="00AC5CA8" w:rsidP="0064002C">
            <w:r w:rsidRPr="00AC5CA8">
              <w:rPr>
                <w:rFonts w:hint="eastAsia"/>
              </w:rPr>
              <w:t>회원가입</w:t>
            </w:r>
          </w:p>
        </w:tc>
      </w:tr>
      <w:tr w:rsidR="00AC5CA8" w:rsidRPr="00AC5CA8" w14:paraId="1072B359" w14:textId="77777777" w:rsidTr="00AC5CA8">
        <w:tc>
          <w:tcPr>
            <w:tcW w:w="2179" w:type="pct"/>
          </w:tcPr>
          <w:p w14:paraId="78580100" w14:textId="77777777" w:rsidR="00AC5CA8" w:rsidRPr="00AC5CA8" w:rsidRDefault="00AC5CA8" w:rsidP="0064002C">
            <w:r w:rsidRPr="00AC5CA8">
              <w:rPr>
                <w:rFonts w:hint="eastAsia"/>
              </w:rPr>
              <w:t>action_memo</w:t>
            </w:r>
          </w:p>
        </w:tc>
        <w:tc>
          <w:tcPr>
            <w:tcW w:w="2821" w:type="pct"/>
          </w:tcPr>
          <w:p w14:paraId="632B5542" w14:textId="77777777" w:rsidR="00AC5CA8" w:rsidRPr="00AC5CA8" w:rsidRDefault="00AC5CA8" w:rsidP="0064002C">
            <w:r w:rsidRPr="00AC5CA8">
              <w:rPr>
                <w:rFonts w:hint="eastAsia"/>
              </w:rPr>
              <w:t>메모장</w:t>
            </w:r>
          </w:p>
        </w:tc>
      </w:tr>
    </w:tbl>
    <w:p w14:paraId="1B57262A" w14:textId="18CB7B54" w:rsidR="00AC5CA8" w:rsidRDefault="00AC5CA8" w:rsidP="00557BD5"/>
    <w:p w14:paraId="33A28A18" w14:textId="1CF917AE" w:rsidR="00732FB3" w:rsidRDefault="00732FB3" w:rsidP="00557BD5">
      <w:r>
        <w:t xml:space="preserve">string.xml </w:t>
      </w:r>
      <w:r>
        <w:rPr>
          <w:rFonts w:hint="eastAsia"/>
        </w:rPr>
        <w:t>파일을 저장하고 닫자</w:t>
      </w:r>
    </w:p>
    <w:p w14:paraId="1B0E2343" w14:textId="2802C850" w:rsidR="00732FB3" w:rsidRDefault="00732FB3" w:rsidP="00557BD5"/>
    <w:p w14:paraId="3A48A9A3" w14:textId="77777777" w:rsidR="00732FB3" w:rsidRDefault="00732FB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193DD7D" w14:textId="77777777" w:rsidR="00557BD5" w:rsidRDefault="00557BD5" w:rsidP="00557BD5">
      <w:pPr>
        <w:pStyle w:val="Heading2"/>
      </w:pPr>
      <w:bookmarkStart w:id="5" w:name="_Toc491873670"/>
      <w:r>
        <w:rPr>
          <w:rFonts w:hint="eastAsia"/>
        </w:rPr>
        <w:lastRenderedPageBreak/>
        <w:t>메뉴 리소스 파일 생성</w:t>
      </w:r>
      <w:bookmarkEnd w:id="5"/>
    </w:p>
    <w:p w14:paraId="00A4EE37" w14:textId="77777777" w:rsidR="00557BD5" w:rsidRDefault="00557BD5" w:rsidP="00557BD5">
      <w:r>
        <w:rPr>
          <w:rFonts w:hint="eastAsia"/>
          <w:noProof/>
        </w:rPr>
        <w:drawing>
          <wp:inline distT="0" distB="0" distL="0" distR="0" wp14:anchorId="783A7576" wp14:editId="75B924D4">
            <wp:extent cx="3883901" cy="2510287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22" cy="25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5360" w14:textId="77777777" w:rsidR="00557BD5" w:rsidRDefault="00557BD5" w:rsidP="00557BD5"/>
    <w:p w14:paraId="61B267D6" w14:textId="77777777" w:rsidR="00557BD5" w:rsidRDefault="00557BD5" w:rsidP="00557BD5">
      <w:r>
        <w:rPr>
          <w:rFonts w:hint="eastAsia"/>
        </w:rPr>
        <w:t xml:space="preserve">화면 왼쪽 </w:t>
      </w:r>
      <w:r>
        <w:t xml:space="preserve">Project </w:t>
      </w:r>
      <w:r>
        <w:rPr>
          <w:rFonts w:hint="eastAsia"/>
        </w:rPr>
        <w:t xml:space="preserve">창에서 </w:t>
      </w:r>
      <w:r>
        <w:t xml:space="preserve">res </w:t>
      </w:r>
      <w:r>
        <w:rPr>
          <w:rFonts w:hint="eastAsia"/>
        </w:rPr>
        <w:t>폴더를 마우스 오른쪽 버튼으로 클릭하고</w:t>
      </w:r>
    </w:p>
    <w:p w14:paraId="14465982" w14:textId="77777777" w:rsidR="00557BD5" w:rsidRDefault="00557BD5" w:rsidP="00557BD5">
      <w:r>
        <w:rPr>
          <w:rFonts w:hint="eastAsia"/>
        </w:rPr>
        <w:t xml:space="preserve">메뉴에서 </w:t>
      </w:r>
      <w:r>
        <w:t xml:space="preserve">New - Android resource file </w:t>
      </w:r>
      <w:r>
        <w:rPr>
          <w:rFonts w:hint="eastAsia"/>
        </w:rPr>
        <w:t>클릭</w:t>
      </w:r>
    </w:p>
    <w:p w14:paraId="69E47EC1" w14:textId="77777777" w:rsidR="00557BD5" w:rsidRDefault="00557BD5" w:rsidP="00557BD5"/>
    <w:p w14:paraId="7DDFAA98" w14:textId="06910A86" w:rsidR="00557BD5" w:rsidRDefault="00905A20" w:rsidP="00557BD5">
      <w:r>
        <w:rPr>
          <w:noProof/>
        </w:rPr>
        <w:drawing>
          <wp:inline distT="0" distB="0" distL="0" distR="0" wp14:anchorId="405BBFBB" wp14:editId="25622116">
            <wp:extent cx="5717734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59" cy="34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8C6C" w14:textId="77777777" w:rsidR="00557BD5" w:rsidRDefault="00557BD5" w:rsidP="00557BD5"/>
    <w:p w14:paraId="1237C0D0" w14:textId="77777777" w:rsidR="00557BD5" w:rsidRDefault="00557BD5" w:rsidP="00557BD5">
      <w:r>
        <w:rPr>
          <w:rFonts w:hint="eastAsia"/>
        </w:rPr>
        <w:t>액티비티의 이름이 MainActivity 이므로,</w:t>
      </w:r>
      <w:r>
        <w:t xml:space="preserve"> </w:t>
      </w:r>
      <w:r>
        <w:rPr>
          <w:rFonts w:hint="eastAsia"/>
        </w:rPr>
        <w:t xml:space="preserve">메뉴 파일의 이름도 </w:t>
      </w:r>
      <w:r>
        <w:t xml:space="preserve">menu_main </w:t>
      </w:r>
      <w:r>
        <w:rPr>
          <w:rFonts w:hint="eastAsia"/>
        </w:rPr>
        <w:t>이라고 입력한다.</w:t>
      </w:r>
    </w:p>
    <w:p w14:paraId="7FEC9A2A" w14:textId="77777777" w:rsidR="00557BD5" w:rsidRDefault="00557BD5" w:rsidP="00557BD5">
      <w:r>
        <w:rPr>
          <w:rFonts w:hint="eastAsia"/>
        </w:rPr>
        <w:t>Ok 버튼 클릭.</w:t>
      </w:r>
    </w:p>
    <w:p w14:paraId="32E33CB6" w14:textId="77777777" w:rsidR="00557BD5" w:rsidRDefault="00557BD5" w:rsidP="00557BD5"/>
    <w:p w14:paraId="529CEAE8" w14:textId="77777777" w:rsidR="00557BD5" w:rsidRDefault="00557BD5" w:rsidP="00557BD5"/>
    <w:p w14:paraId="68ECA97C" w14:textId="77777777" w:rsidR="00AC5CA8" w:rsidRDefault="00AC5CA8" w:rsidP="00557BD5"/>
    <w:p w14:paraId="5A2EE6C4" w14:textId="7F8FB377" w:rsidR="00AC5CA8" w:rsidRDefault="00905A20" w:rsidP="00557BD5">
      <w:r>
        <w:rPr>
          <w:noProof/>
        </w:rPr>
        <w:lastRenderedPageBreak/>
        <w:drawing>
          <wp:inline distT="0" distB="0" distL="0" distR="0" wp14:anchorId="46E4DF34" wp14:editId="2537BC39">
            <wp:extent cx="2805325" cy="3552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296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DC8C" w14:textId="77777777" w:rsidR="00AC5CA8" w:rsidRDefault="00AC5CA8" w:rsidP="00557BD5"/>
    <w:p w14:paraId="49B4BD8D" w14:textId="77777777" w:rsidR="00AC5CA8" w:rsidRDefault="00AC5CA8" w:rsidP="00557BD5">
      <w:r>
        <w:rPr>
          <w:rFonts w:hint="eastAsia"/>
        </w:rPr>
        <w:t>res/menu/menu_main.xml 파일이 생성된 메뉴 리소스 XML 파일이다.</w:t>
      </w:r>
    </w:p>
    <w:p w14:paraId="35D8AA22" w14:textId="7C529320" w:rsidR="00AC5CA8" w:rsidRDefault="00AC5CA8" w:rsidP="00AC5CA8">
      <w:r>
        <w:rPr>
          <w:rFonts w:hint="eastAsia"/>
        </w:rPr>
        <w:t>이 파일을 더블 클릭하여 열자.</w:t>
      </w:r>
    </w:p>
    <w:p w14:paraId="06E31E9A" w14:textId="1E2AAF04" w:rsidR="00477D11" w:rsidRDefault="00477D11" w:rsidP="00AC5CA8">
      <w:r>
        <w:rPr>
          <w:rFonts w:hint="eastAsia"/>
        </w:rPr>
        <w:t xml:space="preserve">아래쪽의 </w:t>
      </w:r>
      <w:r>
        <w:t xml:space="preserve">text </w:t>
      </w:r>
      <w:r>
        <w:rPr>
          <w:rFonts w:hint="eastAsia"/>
        </w:rPr>
        <w:t>탭을 눌러서 텍스트 편집창을 열자.</w:t>
      </w:r>
    </w:p>
    <w:p w14:paraId="5403A102" w14:textId="77777777" w:rsidR="00AC5CA8" w:rsidRPr="00477D11" w:rsidRDefault="00AC5CA8" w:rsidP="00557BD5"/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AC5CA8" w:rsidRPr="00AC5CA8" w14:paraId="3D5D9BF2" w14:textId="77777777" w:rsidTr="0064002C">
        <w:tc>
          <w:tcPr>
            <w:tcW w:w="426" w:type="dxa"/>
          </w:tcPr>
          <w:p w14:paraId="2A44AE95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1</w:t>
            </w:r>
          </w:p>
          <w:p w14:paraId="27EA5057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2</w:t>
            </w:r>
          </w:p>
          <w:p w14:paraId="6318D4A6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3</w:t>
            </w:r>
          </w:p>
          <w:p w14:paraId="4AA2C33D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4</w:t>
            </w:r>
          </w:p>
          <w:p w14:paraId="6128DA51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5</w:t>
            </w:r>
          </w:p>
          <w:p w14:paraId="774C497D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6</w:t>
            </w:r>
          </w:p>
          <w:p w14:paraId="44AC281C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7</w:t>
            </w:r>
          </w:p>
          <w:p w14:paraId="1B8BA300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8</w:t>
            </w:r>
          </w:p>
          <w:p w14:paraId="56F8EEE5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9</w:t>
            </w:r>
          </w:p>
          <w:p w14:paraId="26F1B45D" w14:textId="77777777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</w:rPr>
              <w:t>10</w:t>
            </w:r>
          </w:p>
        </w:tc>
        <w:tc>
          <w:tcPr>
            <w:tcW w:w="10631" w:type="dxa"/>
          </w:tcPr>
          <w:p w14:paraId="730392E1" w14:textId="77777777" w:rsidR="00B44B02" w:rsidRDefault="00AC5CA8" w:rsidP="00AC5CA8">
            <w:pPr>
              <w:pStyle w:val="a1"/>
              <w:rPr>
                <w:i/>
                <w:iCs/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xml version=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"1.0" 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encoding=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>"utf-8"</w:t>
            </w:r>
            <w:r w:rsidRPr="00AC5CA8"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</w:p>
          <w:p w14:paraId="46A0A6AE" w14:textId="77777777" w:rsidR="00B44B02" w:rsidRDefault="00AC5CA8" w:rsidP="00AC5CA8">
            <w:pPr>
              <w:pStyle w:val="a1"/>
              <w:rPr>
                <w:color w:val="008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>&lt;</w:t>
            </w:r>
            <w:r w:rsidRPr="00AC5CA8">
              <w:rPr>
                <w:rFonts w:hint="eastAsia"/>
                <w:color w:val="000080"/>
                <w:sz w:val="18"/>
                <w:szCs w:val="18"/>
              </w:rPr>
              <w:t xml:space="preserve">menu 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xmlns: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>"http://schemas.android.com/apk/res/android"</w:t>
            </w:r>
          </w:p>
          <w:p w14:paraId="288FADB5" w14:textId="77777777" w:rsidR="00B44B02" w:rsidRDefault="00AC5CA8" w:rsidP="00AC5CA8">
            <w:pPr>
              <w:pStyle w:val="a1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    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xmlns: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app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>"http://schemas.android.com/apk/res-auto"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1E853C6" w14:textId="77777777" w:rsidR="00B44B02" w:rsidRDefault="00B44B02" w:rsidP="00AC5CA8">
            <w:pPr>
              <w:pStyle w:val="a1"/>
              <w:rPr>
                <w:color w:val="000000"/>
                <w:sz w:val="18"/>
                <w:szCs w:val="18"/>
              </w:rPr>
            </w:pPr>
          </w:p>
          <w:p w14:paraId="1E74ABED" w14:textId="77777777" w:rsidR="00B44B02" w:rsidRDefault="00AC5CA8" w:rsidP="00AC5CA8">
            <w:pPr>
              <w:pStyle w:val="a1"/>
              <w:rPr>
                <w:color w:val="008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AC5CA8">
              <w:rPr>
                <w:rFonts w:hint="eastAsia"/>
                <w:color w:val="000080"/>
                <w:sz w:val="18"/>
                <w:szCs w:val="18"/>
              </w:rPr>
              <w:t xml:space="preserve">item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:id=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>"@+id/action_signUp"</w:t>
            </w:r>
          </w:p>
          <w:p w14:paraId="4692C117" w14:textId="77777777" w:rsidR="00B44B02" w:rsidRDefault="00AC5CA8" w:rsidP="00AC5CA8">
            <w:pPr>
              <w:pStyle w:val="a1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       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:title=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"@string/action_signUp"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app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:showAsAction=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"always" 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1A6C06F2" w14:textId="77777777" w:rsidR="00B44B02" w:rsidRDefault="00AC5CA8" w:rsidP="00AC5CA8">
            <w:pPr>
              <w:pStyle w:val="a1"/>
              <w:rPr>
                <w:color w:val="008000"/>
                <w:sz w:val="18"/>
                <w:szCs w:val="18"/>
              </w:rPr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 w:rsidRPr="00AC5CA8">
              <w:rPr>
                <w:rFonts w:hint="eastAsia"/>
                <w:color w:val="000080"/>
                <w:sz w:val="18"/>
                <w:szCs w:val="18"/>
              </w:rPr>
              <w:t xml:space="preserve">item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:id=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>"@+id/action_memo"</w:t>
            </w:r>
          </w:p>
          <w:p w14:paraId="39F67D31" w14:textId="77777777" w:rsidR="00B44B02" w:rsidRDefault="00AC5CA8" w:rsidP="00AC5CA8">
            <w:pPr>
              <w:pStyle w:val="a1"/>
              <w:rPr>
                <w:color w:val="000000"/>
                <w:sz w:val="18"/>
                <w:szCs w:val="18"/>
              </w:rPr>
            </w:pP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       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android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:title=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"@string/action_memo" </w:t>
            </w:r>
            <w:r w:rsidRPr="00AC5CA8">
              <w:rPr>
                <w:rFonts w:hint="eastAsia"/>
                <w:color w:val="660E7A"/>
                <w:sz w:val="18"/>
                <w:szCs w:val="18"/>
              </w:rPr>
              <w:t>app</w:t>
            </w:r>
            <w:r w:rsidRPr="00AC5CA8">
              <w:rPr>
                <w:rFonts w:hint="eastAsia"/>
                <w:color w:val="0000FF"/>
                <w:sz w:val="18"/>
                <w:szCs w:val="18"/>
              </w:rPr>
              <w:t>:showAsAction=</w:t>
            </w:r>
            <w:r w:rsidRPr="00AC5CA8">
              <w:rPr>
                <w:rFonts w:hint="eastAsia"/>
                <w:color w:val="008000"/>
                <w:sz w:val="18"/>
                <w:szCs w:val="18"/>
              </w:rPr>
              <w:t xml:space="preserve">"always" 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2D9B7965" w14:textId="77777777" w:rsidR="00B44B02" w:rsidRDefault="00B44B02" w:rsidP="00AC5CA8">
            <w:pPr>
              <w:pStyle w:val="a1"/>
              <w:rPr>
                <w:color w:val="000000"/>
                <w:sz w:val="18"/>
                <w:szCs w:val="18"/>
              </w:rPr>
            </w:pPr>
          </w:p>
          <w:p w14:paraId="21A12037" w14:textId="402D86DC" w:rsidR="00AC5CA8" w:rsidRPr="00AC5CA8" w:rsidRDefault="00AC5CA8" w:rsidP="00AC5CA8">
            <w:pPr>
              <w:pStyle w:val="a1"/>
            </w:pPr>
            <w:r w:rsidRPr="00AC5CA8">
              <w:rPr>
                <w:rFonts w:hint="eastAsia"/>
                <w:color w:val="000000"/>
                <w:sz w:val="18"/>
                <w:szCs w:val="18"/>
              </w:rPr>
              <w:t>&lt;/</w:t>
            </w:r>
            <w:r w:rsidRPr="00AC5CA8">
              <w:rPr>
                <w:rFonts w:hint="eastAsia"/>
                <w:color w:val="000080"/>
                <w:sz w:val="18"/>
                <w:szCs w:val="18"/>
              </w:rPr>
              <w:t>menu</w:t>
            </w:r>
            <w:r w:rsidRPr="00AC5CA8"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</w:tc>
      </w:tr>
    </w:tbl>
    <w:p w14:paraId="4B347512" w14:textId="77777777" w:rsidR="00AC5CA8" w:rsidRPr="00AC5CA8" w:rsidRDefault="00AC5CA8" w:rsidP="00557BD5"/>
    <w:p w14:paraId="367C0B6E" w14:textId="77777777" w:rsidR="00AC5CA8" w:rsidRDefault="00AC5CA8" w:rsidP="00557BD5">
      <w:r>
        <w:rPr>
          <w:rFonts w:hint="eastAsia"/>
        </w:rPr>
        <w:t xml:space="preserve">위 </w:t>
      </w:r>
      <w:r>
        <w:t xml:space="preserve">XML </w:t>
      </w:r>
      <w:r>
        <w:rPr>
          <w:rFonts w:hint="eastAsia"/>
        </w:rPr>
        <w:t xml:space="preserve">파일에서 </w:t>
      </w:r>
      <w:r>
        <w:t xml:space="preserve">&lt;item&gt; </w:t>
      </w:r>
      <w:r>
        <w:rPr>
          <w:rFonts w:hint="eastAsia"/>
        </w:rPr>
        <w:t>태그가 메뉴 항목 하나이다.</w:t>
      </w:r>
    </w:p>
    <w:p w14:paraId="4FCF5746" w14:textId="77777777" w:rsidR="00AC5CA8" w:rsidRDefault="00AC5CA8" w:rsidP="00557BD5"/>
    <w:p w14:paraId="6053E9E0" w14:textId="77777777" w:rsidR="002B472C" w:rsidRDefault="002B472C" w:rsidP="00557BD5">
      <w:r>
        <w:t xml:space="preserve">&lt;item&gt; </w:t>
      </w:r>
      <w:r>
        <w:rPr>
          <w:rFonts w:hint="eastAsia"/>
        </w:rPr>
        <w:t xml:space="preserve">태그에는 </w:t>
      </w:r>
      <w:r>
        <w:t xml:space="preserve">android:id, android:title, android:app </w:t>
      </w:r>
      <w:r>
        <w:rPr>
          <w:rFonts w:hint="eastAsia"/>
        </w:rPr>
        <w:t>애트리뷰트가 있다.</w:t>
      </w:r>
    </w:p>
    <w:p w14:paraId="0E40213A" w14:textId="77777777" w:rsidR="002B472C" w:rsidRDefault="002B472C" w:rsidP="00557BD5"/>
    <w:p w14:paraId="4D47624B" w14:textId="77777777" w:rsidR="002B472C" w:rsidRDefault="002B472C" w:rsidP="00557BD5">
      <w:r>
        <w:t xml:space="preserve">android:id </w:t>
      </w:r>
      <w:r>
        <w:rPr>
          <w:rFonts w:hint="eastAsia"/>
        </w:rPr>
        <w:t xml:space="preserve">애트리뷰트 값은 메뉴 항목의 </w:t>
      </w:r>
      <w:r>
        <w:t>id</w:t>
      </w:r>
      <w:r>
        <w:rPr>
          <w:rFonts w:hint="eastAsia"/>
        </w:rPr>
        <w:t xml:space="preserve"> 이다.</w:t>
      </w:r>
    </w:p>
    <w:p w14:paraId="4692C83D" w14:textId="77777777" w:rsidR="002B472C" w:rsidRDefault="002B472C" w:rsidP="002B472C">
      <w:r>
        <w:rPr>
          <w:rFonts w:hint="eastAsia"/>
        </w:rPr>
        <w:t xml:space="preserve">리소스 </w:t>
      </w:r>
      <w:r>
        <w:t xml:space="preserve">XML </w:t>
      </w:r>
      <w:r>
        <w:rPr>
          <w:rFonts w:hint="eastAsia"/>
        </w:rPr>
        <w:t xml:space="preserve">파일에서 어떤 항목의 </w:t>
      </w:r>
      <w:r>
        <w:t>id</w:t>
      </w:r>
      <w:r>
        <w:rPr>
          <w:rFonts w:hint="eastAsia"/>
        </w:rPr>
        <w:t>는 다음과 같은 형태이다.</w:t>
      </w:r>
    </w:p>
    <w:p w14:paraId="0818A2B5" w14:textId="77777777" w:rsidR="002B472C" w:rsidRDefault="002B472C" w:rsidP="002B472C">
      <w:r>
        <w:t>"@+</w:t>
      </w:r>
      <w:r>
        <w:rPr>
          <w:rFonts w:hint="eastAsia"/>
        </w:rPr>
        <w:t>id/actoin</w:t>
      </w:r>
      <w:r>
        <w:t>_signUp", "@+id/action_memo"</w:t>
      </w:r>
    </w:p>
    <w:p w14:paraId="3426A55D" w14:textId="77777777" w:rsidR="002B472C" w:rsidRDefault="002B472C" w:rsidP="002B472C">
      <w:r>
        <w:t>"@</w:t>
      </w:r>
      <w:r>
        <w:rPr>
          <w:rFonts w:hint="eastAsia"/>
        </w:rPr>
        <w:t>id/</w:t>
      </w:r>
      <w:r w:rsidRPr="002B472C">
        <w:rPr>
          <w:rFonts w:hint="eastAsia"/>
          <w:b/>
          <w:color w:val="0000FF"/>
        </w:rPr>
        <w:t>항목의_ID</w:t>
      </w:r>
      <w:r>
        <w:rPr>
          <w:rFonts w:hint="eastAsia"/>
        </w:rPr>
        <w:t>"</w:t>
      </w:r>
    </w:p>
    <w:p w14:paraId="49A2AFAF" w14:textId="77777777" w:rsidR="002B472C" w:rsidRPr="002B472C" w:rsidRDefault="002B472C" w:rsidP="00557BD5"/>
    <w:p w14:paraId="013AB0AF" w14:textId="77777777" w:rsidR="002B472C" w:rsidRDefault="002B472C" w:rsidP="00557BD5">
      <w:r>
        <w:t xml:space="preserve">android:title </w:t>
      </w:r>
      <w:r>
        <w:rPr>
          <w:rFonts w:hint="eastAsia"/>
        </w:rPr>
        <w:t>애트리뷰트 값은 메뉴 항목에 표시될 문자열이다.</w:t>
      </w:r>
    </w:p>
    <w:p w14:paraId="4398D076" w14:textId="77777777" w:rsidR="002B472C" w:rsidRDefault="002B472C" w:rsidP="00557BD5">
      <w:r>
        <w:rPr>
          <w:rFonts w:hint="eastAsia"/>
        </w:rPr>
        <w:t>이 애트리뷰트의 값은 문자열 리소스의 이름(</w:t>
      </w:r>
      <w:r>
        <w:t xml:space="preserve">name) </w:t>
      </w:r>
      <w:r>
        <w:rPr>
          <w:rFonts w:hint="eastAsia"/>
        </w:rPr>
        <w:t>이다.</w:t>
      </w:r>
    </w:p>
    <w:p w14:paraId="5882231F" w14:textId="77777777" w:rsidR="002B472C" w:rsidRDefault="002B472C" w:rsidP="00557BD5">
      <w:r>
        <w:rPr>
          <w:rFonts w:hint="eastAsia"/>
        </w:rPr>
        <w:t xml:space="preserve">리소스 </w:t>
      </w:r>
      <w:r>
        <w:t xml:space="preserve">XML </w:t>
      </w:r>
      <w:r>
        <w:rPr>
          <w:rFonts w:hint="eastAsia"/>
        </w:rPr>
        <w:t>파일에서 문자열 리소스의 이름은 다음과 같은 형태이다.</w:t>
      </w:r>
    </w:p>
    <w:p w14:paraId="138A42EB" w14:textId="77777777" w:rsidR="002B472C" w:rsidRDefault="002B472C" w:rsidP="00557BD5">
      <w:r>
        <w:rPr>
          <w:rFonts w:hint="eastAsia"/>
        </w:rPr>
        <w:t>"</w:t>
      </w:r>
      <w:r>
        <w:t>@string/action_signUp", "@string/action_memo"</w:t>
      </w:r>
    </w:p>
    <w:p w14:paraId="3A35DF01" w14:textId="77777777" w:rsidR="002B472C" w:rsidRDefault="002B472C" w:rsidP="00557BD5">
      <w:r>
        <w:t>"@string/</w:t>
      </w:r>
      <w:r w:rsidRPr="002B472C">
        <w:rPr>
          <w:rFonts w:hint="eastAsia"/>
          <w:b/>
          <w:color w:val="0000FF"/>
        </w:rPr>
        <w:t>문자열_리소스_이름</w:t>
      </w:r>
      <w:r>
        <w:rPr>
          <w:rFonts w:hint="eastAsia"/>
        </w:rPr>
        <w:t>"</w:t>
      </w:r>
    </w:p>
    <w:p w14:paraId="3FB8F497" w14:textId="77777777" w:rsidR="002B472C" w:rsidRPr="002B472C" w:rsidRDefault="002B472C" w:rsidP="00557BD5"/>
    <w:p w14:paraId="358C2CC8" w14:textId="71AE499C" w:rsidR="002B472C" w:rsidRDefault="002B472C" w:rsidP="00557BD5">
      <w:r>
        <w:t xml:space="preserve">android:showAsAction </w:t>
      </w:r>
      <w:r w:rsidR="0064002C">
        <w:rPr>
          <w:rFonts w:hint="eastAsia"/>
        </w:rPr>
        <w:t>애</w:t>
      </w:r>
      <w:r>
        <w:rPr>
          <w:rFonts w:hint="eastAsia"/>
        </w:rPr>
        <w:t>트리뷰트 값은 메뉴 항목을 어떻게 표시할 것인지 선택하는 값이다.</w:t>
      </w:r>
    </w:p>
    <w:p w14:paraId="5D9ECC05" w14:textId="3241F2AB" w:rsidR="002B472C" w:rsidRDefault="0064002C" w:rsidP="00557BD5">
      <w:r>
        <w:rPr>
          <w:rFonts w:hint="eastAsia"/>
        </w:rPr>
        <w:t>이 애트리뷰트 값은 다음과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7416"/>
      </w:tblGrid>
      <w:tr w:rsidR="0064002C" w:rsidRPr="0064002C" w14:paraId="59DA03EA" w14:textId="77777777" w:rsidTr="0064002C">
        <w:tc>
          <w:tcPr>
            <w:tcW w:w="0" w:type="auto"/>
            <w:shd w:val="clear" w:color="auto" w:fill="F2F2F2" w:themeFill="background1" w:themeFillShade="F2"/>
          </w:tcPr>
          <w:p w14:paraId="2038AC2F" w14:textId="77777777" w:rsidR="0064002C" w:rsidRPr="0064002C" w:rsidRDefault="0064002C" w:rsidP="0064002C">
            <w:r w:rsidRPr="0064002C">
              <w:t>android:showAsAction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39324DA8" w14:textId="77777777" w:rsidR="0064002C" w:rsidRPr="0064002C" w:rsidRDefault="0064002C" w:rsidP="0064002C">
            <w:r w:rsidRPr="0064002C">
              <w:rPr>
                <w:rFonts w:hint="eastAsia"/>
              </w:rPr>
              <w:t>설명</w:t>
            </w:r>
          </w:p>
        </w:tc>
      </w:tr>
      <w:tr w:rsidR="0064002C" w:rsidRPr="0064002C" w14:paraId="723B5DE7" w14:textId="77777777" w:rsidTr="0064002C">
        <w:tc>
          <w:tcPr>
            <w:tcW w:w="0" w:type="auto"/>
          </w:tcPr>
          <w:p w14:paraId="1BD518B4" w14:textId="77777777" w:rsidR="0064002C" w:rsidRPr="0064002C" w:rsidRDefault="0064002C" w:rsidP="0064002C">
            <w:r w:rsidRPr="0064002C">
              <w:rPr>
                <w:rFonts w:hint="eastAsia"/>
              </w:rPr>
              <w:t>always</w:t>
            </w:r>
          </w:p>
        </w:tc>
        <w:tc>
          <w:tcPr>
            <w:tcW w:w="0" w:type="auto"/>
          </w:tcPr>
          <w:p w14:paraId="59216C0F" w14:textId="77777777" w:rsidR="0064002C" w:rsidRPr="0064002C" w:rsidRDefault="0064002C" w:rsidP="0064002C">
            <w:r w:rsidRPr="0064002C">
              <w:rPr>
                <w:rFonts w:hint="eastAsia"/>
              </w:rPr>
              <w:t>메뉴를 언제나 표시한다.</w:t>
            </w:r>
          </w:p>
        </w:tc>
      </w:tr>
      <w:tr w:rsidR="0064002C" w:rsidRPr="0064002C" w14:paraId="2B409D3C" w14:textId="77777777" w:rsidTr="0064002C">
        <w:tc>
          <w:tcPr>
            <w:tcW w:w="0" w:type="auto"/>
          </w:tcPr>
          <w:p w14:paraId="6A8E5AAE" w14:textId="77777777" w:rsidR="0064002C" w:rsidRPr="0064002C" w:rsidRDefault="0064002C" w:rsidP="0064002C">
            <w:r w:rsidRPr="0064002C">
              <w:t>ifRooms</w:t>
            </w:r>
          </w:p>
        </w:tc>
        <w:tc>
          <w:tcPr>
            <w:tcW w:w="0" w:type="auto"/>
          </w:tcPr>
          <w:p w14:paraId="7239B779" w14:textId="77777777" w:rsidR="0064002C" w:rsidRPr="0064002C" w:rsidRDefault="0064002C" w:rsidP="0064002C">
            <w:r w:rsidRPr="0064002C">
              <w:rPr>
                <w:rFonts w:hint="eastAsia"/>
              </w:rPr>
              <w:t>메뉴를 표시할 공간이 충분하면 표시하고,</w:t>
            </w:r>
            <w:r w:rsidRPr="0064002C">
              <w:t xml:space="preserve"> </w:t>
            </w:r>
            <w:r w:rsidRPr="0064002C">
              <w:rPr>
                <w:rFonts w:hint="eastAsia"/>
              </w:rPr>
              <w:t xml:space="preserve">그렇지 않으면 </w:t>
            </w:r>
            <w:r w:rsidRPr="0064002C">
              <w:t xml:space="preserve">... </w:t>
            </w:r>
            <w:r w:rsidRPr="0064002C">
              <w:rPr>
                <w:rFonts w:hint="eastAsia"/>
              </w:rPr>
              <w:t>으로 표시한다.</w:t>
            </w:r>
          </w:p>
        </w:tc>
      </w:tr>
      <w:tr w:rsidR="0064002C" w:rsidRPr="0064002C" w14:paraId="214FA59B" w14:textId="77777777" w:rsidTr="0064002C">
        <w:tc>
          <w:tcPr>
            <w:tcW w:w="0" w:type="auto"/>
          </w:tcPr>
          <w:p w14:paraId="68DCDF6F" w14:textId="77777777" w:rsidR="0064002C" w:rsidRPr="0064002C" w:rsidRDefault="0064002C" w:rsidP="0064002C">
            <w:r w:rsidRPr="0064002C">
              <w:t>never</w:t>
            </w:r>
          </w:p>
        </w:tc>
        <w:tc>
          <w:tcPr>
            <w:tcW w:w="0" w:type="auto"/>
          </w:tcPr>
          <w:p w14:paraId="7C74A0F4" w14:textId="77777777" w:rsidR="0064002C" w:rsidRPr="0064002C" w:rsidRDefault="0064002C" w:rsidP="0064002C">
            <w:r w:rsidRPr="0064002C">
              <w:rPr>
                <w:rFonts w:hint="eastAsia"/>
              </w:rPr>
              <w:t xml:space="preserve">메뉴를 </w:t>
            </w:r>
            <w:r w:rsidRPr="0064002C">
              <w:t xml:space="preserve">... </w:t>
            </w:r>
            <w:r w:rsidRPr="0064002C">
              <w:rPr>
                <w:rFonts w:hint="eastAsia"/>
              </w:rPr>
              <w:t>으로 표시한다.</w:t>
            </w:r>
          </w:p>
        </w:tc>
      </w:tr>
    </w:tbl>
    <w:p w14:paraId="5D4EDE72" w14:textId="77777777" w:rsidR="0064002C" w:rsidRDefault="0064002C" w:rsidP="00557BD5"/>
    <w:p w14:paraId="3005D414" w14:textId="610D8E12" w:rsidR="002B472C" w:rsidRDefault="00D15273" w:rsidP="00557BD5">
      <w:r>
        <w:rPr>
          <w:rFonts w:hint="eastAsia"/>
        </w:rPr>
        <w:lastRenderedPageBreak/>
        <w:t xml:space="preserve">위 </w:t>
      </w:r>
      <w:r>
        <w:t xml:space="preserve">XML </w:t>
      </w:r>
      <w:r>
        <w:rPr>
          <w:rFonts w:hint="eastAsia"/>
        </w:rPr>
        <w:t xml:space="preserve">파일에서 </w:t>
      </w:r>
      <w:r>
        <w:t xml:space="preserve">android:showAsAction </w:t>
      </w:r>
      <w:r>
        <w:rPr>
          <w:rFonts w:hint="eastAsia"/>
        </w:rPr>
        <w:t>애트리뷰트 값을 변경해 보자.</w:t>
      </w:r>
      <w:r>
        <w:t xml:space="preserve"> </w:t>
      </w:r>
      <w:r>
        <w:rPr>
          <w:rFonts w:hint="eastAsia"/>
        </w:rPr>
        <w:t>그 결과를</w:t>
      </w:r>
      <w:r>
        <w:t xml:space="preserve"> </w:t>
      </w:r>
      <w:r>
        <w:rPr>
          <w:rFonts w:hint="eastAsia"/>
        </w:rPr>
        <w:t xml:space="preserve">화면 오른쪽 </w:t>
      </w:r>
      <w:r>
        <w:t xml:space="preserve">Preview </w:t>
      </w:r>
      <w:r>
        <w:rPr>
          <w:rFonts w:hint="eastAsia"/>
        </w:rPr>
        <w:t>창에서 즉시 확인할 수 있다.</w:t>
      </w:r>
    </w:p>
    <w:p w14:paraId="60102DEA" w14:textId="18ABD764" w:rsidR="00D15273" w:rsidRDefault="00D15273" w:rsidP="00557BD5"/>
    <w:p w14:paraId="1372E39C" w14:textId="020211BC" w:rsidR="00D15273" w:rsidRDefault="00477D11" w:rsidP="00557BD5">
      <w:r>
        <w:rPr>
          <w:noProof/>
        </w:rPr>
        <w:drawing>
          <wp:inline distT="0" distB="0" distL="0" distR="0" wp14:anchorId="246EFDDD" wp14:editId="304AF85A">
            <wp:extent cx="6645910" cy="1964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42B5" w14:textId="487E2711" w:rsidR="00732FB3" w:rsidRDefault="00732FB3" w:rsidP="00557BD5"/>
    <w:p w14:paraId="08A6CDF7" w14:textId="56264389" w:rsidR="00732FB3" w:rsidRDefault="00732FB3" w:rsidP="00557BD5">
      <w:r>
        <w:rPr>
          <w:rFonts w:hint="eastAsia"/>
        </w:rPr>
        <w:t>menu_main.xml</w:t>
      </w:r>
      <w:r>
        <w:t xml:space="preserve"> </w:t>
      </w:r>
      <w:r>
        <w:rPr>
          <w:rFonts w:hint="eastAsia"/>
        </w:rPr>
        <w:t>파일을 저장하고 닫자.</w:t>
      </w:r>
    </w:p>
    <w:p w14:paraId="14F9BC82" w14:textId="76EA98F7" w:rsidR="00732FB3" w:rsidRDefault="00732FB3" w:rsidP="00557BD5"/>
    <w:p w14:paraId="20FB27DB" w14:textId="1D34A80B" w:rsidR="0005711A" w:rsidRDefault="0005711A" w:rsidP="00557BD5"/>
    <w:p w14:paraId="081F7E9F" w14:textId="7FA09067" w:rsidR="0005711A" w:rsidRDefault="0005711A" w:rsidP="0005711A">
      <w:pPr>
        <w:pStyle w:val="Heading2"/>
      </w:pPr>
      <w:bookmarkStart w:id="6" w:name="_Toc491873671"/>
      <w:r>
        <w:rPr>
          <w:rFonts w:hint="eastAsia"/>
        </w:rPr>
        <w:t xml:space="preserve">메뉴의 </w:t>
      </w:r>
      <w:r>
        <w:t>id</w:t>
      </w:r>
      <w:bookmarkEnd w:id="6"/>
    </w:p>
    <w:p w14:paraId="4DD0C5E0" w14:textId="105E479B" w:rsidR="0005711A" w:rsidRDefault="0005711A" w:rsidP="0005711A"/>
    <w:p w14:paraId="0BEDC6A6" w14:textId="5C56C50C" w:rsidR="0005711A" w:rsidRDefault="0005711A" w:rsidP="0005711A">
      <w:r>
        <w:rPr>
          <w:rFonts w:hint="eastAsia"/>
        </w:rPr>
        <w:t>menu_main.xml</w:t>
      </w:r>
      <w:r>
        <w:t xml:space="preserve"> </w:t>
      </w:r>
      <w:r>
        <w:rPr>
          <w:rFonts w:hint="eastAsia"/>
        </w:rPr>
        <w:t>파일에 포함된 메뉴의 아이디는 다음과 같다.</w:t>
      </w:r>
    </w:p>
    <w:p w14:paraId="7044CB99" w14:textId="0DF828F9" w:rsidR="0005711A" w:rsidRDefault="0005711A" w:rsidP="0005711A"/>
    <w:p w14:paraId="04488F92" w14:textId="4750E743" w:rsidR="0005711A" w:rsidRDefault="0005711A" w:rsidP="0005711A">
      <w:r>
        <w:t>"@+id/action_signUp"</w:t>
      </w:r>
    </w:p>
    <w:p w14:paraId="05C4D8C6" w14:textId="3079D07E" w:rsidR="0005711A" w:rsidRDefault="0005711A" w:rsidP="0005711A">
      <w:r>
        <w:t>"@+id/action_memo"</w:t>
      </w:r>
    </w:p>
    <w:p w14:paraId="4C404492" w14:textId="5DB20B57" w:rsidR="0005711A" w:rsidRDefault="0005711A" w:rsidP="0005711A"/>
    <w:p w14:paraId="126A0298" w14:textId="5093A528" w:rsidR="0005711A" w:rsidRDefault="0005711A" w:rsidP="0005711A">
      <w:r>
        <w:rPr>
          <w:rFonts w:hint="eastAsia"/>
        </w:rPr>
        <w:t xml:space="preserve">이 메뉴 </w:t>
      </w:r>
      <w:r>
        <w:t>id</w:t>
      </w:r>
      <w:r>
        <w:rPr>
          <w:rFonts w:hint="eastAsia"/>
        </w:rPr>
        <w:t xml:space="preserve">를 </w:t>
      </w:r>
      <w:r>
        <w:t xml:space="preserve">Java </w:t>
      </w:r>
      <w:r>
        <w:rPr>
          <w:rFonts w:hint="eastAsia"/>
        </w:rPr>
        <w:t>소스 코드에서 사용할 때에는 다음과 같은 형태이어야 한다.</w:t>
      </w:r>
    </w:p>
    <w:p w14:paraId="2DFD8228" w14:textId="12405FF8" w:rsidR="0005711A" w:rsidRPr="0005711A" w:rsidRDefault="0005711A" w:rsidP="0005711A"/>
    <w:p w14:paraId="4AAE7B52" w14:textId="7B26A351" w:rsidR="0005711A" w:rsidRDefault="0005711A" w:rsidP="0005711A">
      <w:r>
        <w:t>R.id.action_signUp</w:t>
      </w:r>
    </w:p>
    <w:p w14:paraId="14546053" w14:textId="3AEEBE55" w:rsidR="0005711A" w:rsidRDefault="0005711A" w:rsidP="0005711A">
      <w:r>
        <w:t>R.id.action_memo</w:t>
      </w:r>
    </w:p>
    <w:p w14:paraId="740885A3" w14:textId="56BC8F8C" w:rsidR="0005711A" w:rsidRDefault="0005711A" w:rsidP="0005711A"/>
    <w:p w14:paraId="1ADBD231" w14:textId="00A69E7B" w:rsidR="0005711A" w:rsidRDefault="0005711A" w:rsidP="0005711A">
      <w:r>
        <w:rPr>
          <w:rFonts w:hint="eastAsia"/>
        </w:rPr>
        <w:t xml:space="preserve">XML과 </w:t>
      </w:r>
      <w:r>
        <w:t>Java</w:t>
      </w:r>
      <w:r>
        <w:rPr>
          <w:rFonts w:hint="eastAsia"/>
        </w:rPr>
        <w:t>의 문법이 서로 다르기 때문에,</w:t>
      </w:r>
      <w:r>
        <w:t xml:space="preserve"> id</w:t>
      </w:r>
      <w:r>
        <w:rPr>
          <w:rFonts w:hint="eastAsia"/>
        </w:rPr>
        <w:t xml:space="preserve"> 값의 형태도 서로 다르다.</w:t>
      </w:r>
    </w:p>
    <w:p w14:paraId="537C3368" w14:textId="738B53AC" w:rsidR="0005711A" w:rsidRPr="0005711A" w:rsidRDefault="0005711A" w:rsidP="0005711A"/>
    <w:p w14:paraId="4315DC61" w14:textId="36C5AD8D" w:rsidR="0005711A" w:rsidRDefault="0005711A" w:rsidP="0005711A"/>
    <w:p w14:paraId="589FD569" w14:textId="3E40CFF1" w:rsidR="00D725C8" w:rsidRDefault="00D725C8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69B487EA" w14:textId="3E674814" w:rsidR="0005711A" w:rsidRDefault="00D725C8" w:rsidP="00D725C8">
      <w:pPr>
        <w:pStyle w:val="Heading2"/>
      </w:pPr>
      <w:bookmarkStart w:id="7" w:name="_Toc491873672"/>
      <w:r>
        <w:rPr>
          <w:rFonts w:hint="eastAsia"/>
        </w:rPr>
        <w:lastRenderedPageBreak/>
        <w:t>한글 깨짐 문제 해결</w:t>
      </w:r>
      <w:bookmarkEnd w:id="7"/>
    </w:p>
    <w:p w14:paraId="1B450AC6" w14:textId="0CFD9079" w:rsidR="00D725C8" w:rsidRDefault="00D725C8" w:rsidP="00D725C8"/>
    <w:p w14:paraId="769C21FC" w14:textId="4279621E" w:rsidR="00D725C8" w:rsidRPr="00D725C8" w:rsidRDefault="00D725C8" w:rsidP="00D725C8">
      <w:r>
        <w:rPr>
          <w:noProof/>
        </w:rPr>
        <w:drawing>
          <wp:inline distT="0" distB="0" distL="0" distR="0" wp14:anchorId="45B5EA0C" wp14:editId="2BCACF11">
            <wp:extent cx="6645910" cy="29190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2F1" w14:textId="77777777" w:rsidR="0005711A" w:rsidRPr="00732FB3" w:rsidRDefault="0005711A" w:rsidP="0055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25C8" w14:paraId="076308A7" w14:textId="77777777" w:rsidTr="00D725C8">
        <w:tc>
          <w:tcPr>
            <w:tcW w:w="10456" w:type="dxa"/>
          </w:tcPr>
          <w:p w14:paraId="2618257E" w14:textId="5B9E07B1" w:rsidR="00D725C8" w:rsidRPr="00D725C8" w:rsidRDefault="00D725C8" w:rsidP="00D725C8">
            <w:pPr>
              <w:rPr>
                <w:rFonts w:ascii="Consolas" w:hAnsi="Consolas" w:cs="Consolas"/>
              </w:rPr>
            </w:pPr>
            <w:r w:rsidRPr="00D725C8">
              <w:rPr>
                <w:rFonts w:ascii="Consolas" w:hAnsi="Consolas" w:cs="Consolas"/>
              </w:rPr>
              <w:t>C:\Program Files\Android\Android Studio\plugins\android\lib\layoutlib\data\fonts</w:t>
            </w:r>
          </w:p>
        </w:tc>
      </w:tr>
    </w:tbl>
    <w:p w14:paraId="6B4E7AD9" w14:textId="0E1DCD09" w:rsidR="00D725C8" w:rsidRDefault="00D725C8" w:rsidP="0076246E">
      <w:r>
        <w:rPr>
          <w:rFonts w:hint="eastAsia"/>
        </w:rPr>
        <w:t>탐색 창에서 위 폴</w:t>
      </w:r>
      <w:r w:rsidR="0076246E">
        <w:rPr>
          <w:rFonts w:hint="eastAsia"/>
        </w:rPr>
        <w:t>더에 들어간다.</w:t>
      </w:r>
    </w:p>
    <w:p w14:paraId="284F9CC0" w14:textId="1DD0AF69" w:rsidR="0076246E" w:rsidRDefault="0076246E" w:rsidP="0076246E">
      <w:r>
        <w:rPr>
          <w:rFonts w:hint="eastAsia"/>
        </w:rPr>
        <w:t>위 경로를 탐색창의 주소칸에 붙여 넣으면 이 폴더로 들어가게 된다.</w:t>
      </w:r>
    </w:p>
    <w:p w14:paraId="69E61C78" w14:textId="5C3C1B7F" w:rsidR="0076246E" w:rsidRDefault="0076246E" w:rsidP="0076246E"/>
    <w:p w14:paraId="08F7C642" w14:textId="3E22C486" w:rsidR="0076246E" w:rsidRDefault="0076246E" w:rsidP="0076246E">
      <w:r>
        <w:rPr>
          <w:rFonts w:hint="eastAsia"/>
        </w:rPr>
        <w:t>A</w:t>
      </w:r>
      <w:r>
        <w:t xml:space="preserve">ndroid Studio 2.3.3 </w:t>
      </w:r>
      <w:r>
        <w:rPr>
          <w:rFonts w:hint="eastAsia"/>
        </w:rPr>
        <w:t>인 경우에</w:t>
      </w:r>
    </w:p>
    <w:p w14:paraId="545F80B1" w14:textId="03E6CD6C" w:rsidR="0076246E" w:rsidRDefault="0076246E" w:rsidP="0076246E">
      <w:r>
        <w:rPr>
          <w:rFonts w:hint="eastAsia"/>
        </w:rPr>
        <w:t>강의자료 웹폴더의 소스코드 폴더의 fonts.xml 파일을 위 탐색창에 드롭한다.</w:t>
      </w:r>
    </w:p>
    <w:p w14:paraId="486360A8" w14:textId="7304DC8B" w:rsidR="0076246E" w:rsidRDefault="0076246E" w:rsidP="0076246E"/>
    <w:p w14:paraId="1C8DBEFA" w14:textId="48430097" w:rsidR="0076246E" w:rsidRDefault="0076246E" w:rsidP="0076246E">
      <w:r>
        <w:rPr>
          <w:noProof/>
        </w:rPr>
        <w:drawing>
          <wp:inline distT="0" distB="0" distL="0" distR="0" wp14:anchorId="1CA17AD7" wp14:editId="40B736CE">
            <wp:extent cx="3029285" cy="20478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234" cy="20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E5E" w14:textId="49576F27" w:rsidR="0076246E" w:rsidRDefault="0076246E" w:rsidP="0076246E">
      <w:r>
        <w:rPr>
          <w:rFonts w:hint="eastAsia"/>
        </w:rPr>
        <w:t>대상 폴더의 파일 덮어쓰기 클릭</w:t>
      </w:r>
    </w:p>
    <w:p w14:paraId="063782E9" w14:textId="19386C7F" w:rsidR="0076246E" w:rsidRDefault="0076246E" w:rsidP="0076246E"/>
    <w:p w14:paraId="24A703D4" w14:textId="6F3FBFFF" w:rsidR="0076246E" w:rsidRDefault="0076246E" w:rsidP="0076246E">
      <w:r>
        <w:rPr>
          <w:noProof/>
        </w:rPr>
        <w:drawing>
          <wp:inline distT="0" distB="0" distL="0" distR="0" wp14:anchorId="40B7D6D5" wp14:editId="511E7263">
            <wp:extent cx="3240446" cy="16097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234" cy="1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8707" w14:textId="6B19F286" w:rsidR="0076246E" w:rsidRDefault="0076246E" w:rsidP="0076246E">
      <w:r>
        <w:rPr>
          <w:rFonts w:hint="eastAsia"/>
        </w:rPr>
        <w:t>계속 클릭</w:t>
      </w:r>
    </w:p>
    <w:p w14:paraId="3DC65721" w14:textId="5AA7CCCD" w:rsidR="00D725C8" w:rsidRDefault="00D725C8">
      <w:pPr>
        <w:widowControl/>
        <w:wordWrap/>
        <w:autoSpaceDE/>
        <w:autoSpaceDN/>
        <w:spacing w:after="160" w:line="259" w:lineRule="auto"/>
      </w:pPr>
    </w:p>
    <w:p w14:paraId="7268BEDE" w14:textId="5B6CB8C8" w:rsidR="0076246E" w:rsidRDefault="0076246E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Android Studio 재시작</w:t>
      </w:r>
    </w:p>
    <w:p w14:paraId="74F9A8B2" w14:textId="364EAC1E" w:rsidR="0076246E" w:rsidRDefault="0076246E">
      <w:pPr>
        <w:widowControl/>
        <w:wordWrap/>
        <w:autoSpaceDE/>
        <w:autoSpaceDN/>
        <w:spacing w:after="160" w:line="259" w:lineRule="auto"/>
      </w:pPr>
    </w:p>
    <w:p w14:paraId="032DD185" w14:textId="75DF8A02" w:rsidR="0076246E" w:rsidRDefault="0076246E">
      <w:pPr>
        <w:widowControl/>
        <w:wordWrap/>
        <w:autoSpaceDE/>
        <w:autoSpaceDN/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F1AEB74" wp14:editId="14407F2A">
            <wp:extent cx="5819775" cy="1459114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6287" cy="146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6929" w14:textId="1DC87733" w:rsidR="0076246E" w:rsidRDefault="0076246E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한글이 정상적으로 보임.</w:t>
      </w:r>
    </w:p>
    <w:p w14:paraId="2E91AC55" w14:textId="3C965B70" w:rsidR="0076246E" w:rsidRDefault="0076246E">
      <w:pPr>
        <w:widowControl/>
        <w:wordWrap/>
        <w:autoSpaceDE/>
        <w:autoSpaceDN/>
        <w:spacing w:after="160" w:line="259" w:lineRule="auto"/>
      </w:pPr>
    </w:p>
    <w:p w14:paraId="6F3EB01A" w14:textId="77777777" w:rsidR="0076246E" w:rsidRDefault="0076246E">
      <w:pPr>
        <w:widowControl/>
        <w:wordWrap/>
        <w:autoSpaceDE/>
        <w:autoSpaceDN/>
        <w:spacing w:after="160" w:line="259" w:lineRule="auto"/>
      </w:pPr>
    </w:p>
    <w:p w14:paraId="78009168" w14:textId="77777777" w:rsidR="00D725C8" w:rsidRDefault="00D725C8">
      <w:pPr>
        <w:widowControl/>
        <w:wordWrap/>
        <w:autoSpaceDE/>
        <w:autoSpaceDN/>
        <w:spacing w:after="160" w:line="259" w:lineRule="auto"/>
      </w:pPr>
    </w:p>
    <w:p w14:paraId="0FEB50EE" w14:textId="77777777" w:rsidR="00D725C8" w:rsidRDefault="00D725C8">
      <w:pPr>
        <w:widowControl/>
        <w:wordWrap/>
        <w:autoSpaceDE/>
        <w:autoSpaceDN/>
        <w:spacing w:after="160" w:line="259" w:lineRule="auto"/>
      </w:pPr>
    </w:p>
    <w:p w14:paraId="0A56CB5E" w14:textId="77777777" w:rsidR="00D725C8" w:rsidRDefault="00D725C8">
      <w:pPr>
        <w:widowControl/>
        <w:wordWrap/>
        <w:autoSpaceDE/>
        <w:autoSpaceDN/>
        <w:spacing w:after="160" w:line="259" w:lineRule="auto"/>
      </w:pPr>
    </w:p>
    <w:p w14:paraId="6C354C45" w14:textId="77777777" w:rsidR="00D725C8" w:rsidRDefault="00D725C8">
      <w:pPr>
        <w:widowControl/>
        <w:wordWrap/>
        <w:autoSpaceDE/>
        <w:autoSpaceDN/>
        <w:spacing w:after="160" w:line="259" w:lineRule="auto"/>
      </w:pPr>
    </w:p>
    <w:p w14:paraId="1CC68E73" w14:textId="63CDE0C8" w:rsidR="00BF023F" w:rsidRDefault="00BF023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2133053" w14:textId="3170ED35" w:rsidR="00732FB3" w:rsidRDefault="00732FB3" w:rsidP="00732FB3">
      <w:pPr>
        <w:pStyle w:val="Heading2"/>
      </w:pPr>
      <w:bookmarkStart w:id="8" w:name="_Toc491873673"/>
      <w:r>
        <w:rPr>
          <w:rFonts w:hint="eastAsia"/>
        </w:rPr>
        <w:lastRenderedPageBreak/>
        <w:t>메뉴 메소드 구현</w:t>
      </w:r>
      <w:bookmarkEnd w:id="8"/>
    </w:p>
    <w:p w14:paraId="5448DF39" w14:textId="302670D2" w:rsidR="00BF023F" w:rsidRDefault="00BF023F" w:rsidP="00BF023F"/>
    <w:p w14:paraId="4DC2E8F4" w14:textId="0DEC90B2" w:rsidR="00BF023F" w:rsidRDefault="00BF023F" w:rsidP="00BF023F">
      <w:r>
        <w:rPr>
          <w:rFonts w:hint="eastAsia"/>
        </w:rPr>
        <w:t>메뉴 메소드는</w:t>
      </w:r>
      <w:r>
        <w:t xml:space="preserve"> </w:t>
      </w:r>
      <w:r>
        <w:rPr>
          <w:rFonts w:hint="eastAsia"/>
        </w:rPr>
        <w:t>액티비티 클래스에 구현해야 한다.</w:t>
      </w:r>
    </w:p>
    <w:p w14:paraId="22A7CE30" w14:textId="77777777" w:rsidR="00BF023F" w:rsidRDefault="00BF023F" w:rsidP="00BF023F"/>
    <w:p w14:paraId="3EF7A683" w14:textId="14ABECCA" w:rsidR="00BF023F" w:rsidRDefault="00BF023F" w:rsidP="00BF023F">
      <w:r>
        <w:rPr>
          <w:rFonts w:hint="eastAsia"/>
        </w:rPr>
        <w:t xml:space="preserve">모든 액티비티 클래스의 부모 클래스는 </w:t>
      </w:r>
      <w:r>
        <w:t xml:space="preserve">Activity </w:t>
      </w:r>
      <w:r>
        <w:rPr>
          <w:rFonts w:hint="eastAsia"/>
        </w:rPr>
        <w:t>클래스이다.</w:t>
      </w:r>
    </w:p>
    <w:p w14:paraId="187FA608" w14:textId="6F6E9AD6" w:rsidR="00BF023F" w:rsidRDefault="00BF023F" w:rsidP="00BF023F">
      <w:r>
        <w:rPr>
          <w:rFonts w:hint="eastAsia"/>
        </w:rPr>
        <w:t>이 클래스에 메뉴 메소드가 이미 구현되어 있다.</w:t>
      </w:r>
    </w:p>
    <w:p w14:paraId="01370838" w14:textId="7363E1EC" w:rsidR="00BF023F" w:rsidRDefault="00BF023F" w:rsidP="00BF023F">
      <w:r>
        <w:rPr>
          <w:rFonts w:hint="eastAsia"/>
        </w:rPr>
        <w:t>자식 액티비티 클래스에서 이 메소드를 재정의(</w:t>
      </w:r>
      <w:r>
        <w:t xml:space="preserve">override) </w:t>
      </w:r>
      <w:r>
        <w:rPr>
          <w:rFonts w:hint="eastAsia"/>
        </w:rPr>
        <w:t>해야 한다.</w:t>
      </w:r>
    </w:p>
    <w:p w14:paraId="5C27575B" w14:textId="002C8591" w:rsidR="00732FB3" w:rsidRDefault="00732FB3" w:rsidP="00732FB3"/>
    <w:p w14:paraId="470CCA17" w14:textId="6D485D4A" w:rsidR="00767555" w:rsidRDefault="00767555" w:rsidP="00767555">
      <w:pPr>
        <w:pStyle w:val="Heading3"/>
      </w:pPr>
      <w:r>
        <w:rPr>
          <w:rFonts w:hint="eastAsia"/>
        </w:rPr>
        <w:t>onCreateOptions</w:t>
      </w:r>
      <w:r>
        <w:t xml:space="preserve">Menu </w:t>
      </w:r>
      <w:r>
        <w:rPr>
          <w:rFonts w:hint="eastAsia"/>
        </w:rPr>
        <w:t>메소드</w:t>
      </w:r>
    </w:p>
    <w:p w14:paraId="0C2FCBB5" w14:textId="0664B873" w:rsidR="00767555" w:rsidRDefault="00767555" w:rsidP="00767555">
      <w:r>
        <w:rPr>
          <w:rFonts w:hint="eastAsia"/>
        </w:rPr>
        <w:t>메뉴가 생성되어야 할 때 저절로 호출되는 메소드이다.</w:t>
      </w:r>
    </w:p>
    <w:p w14:paraId="6104D856" w14:textId="53989112" w:rsidR="00767555" w:rsidRDefault="00767555" w:rsidP="00767555">
      <w:r>
        <w:rPr>
          <w:rFonts w:hint="eastAsia"/>
        </w:rPr>
        <w:t>액티비티 클래스에서 이 메소드를 재정의(</w:t>
      </w:r>
      <w:r>
        <w:t>override)</w:t>
      </w:r>
      <w:r>
        <w:rPr>
          <w:rFonts w:hint="eastAsia"/>
        </w:rPr>
        <w:t>해서, 메뉴 생성 코드를 구현해야 한</w:t>
      </w:r>
      <w:r w:rsidR="00BF023F">
        <w:rPr>
          <w:rFonts w:hint="eastAsia"/>
        </w:rPr>
        <w:t>다.</w:t>
      </w:r>
    </w:p>
    <w:p w14:paraId="530CED83" w14:textId="5E7DC5D1" w:rsidR="00767555" w:rsidRPr="00767555" w:rsidRDefault="00767555" w:rsidP="00767555"/>
    <w:p w14:paraId="1A1AD9D7" w14:textId="70D51C83" w:rsidR="00767555" w:rsidRDefault="00767555" w:rsidP="00767555">
      <w:pPr>
        <w:pStyle w:val="Heading3"/>
      </w:pPr>
      <w:r w:rsidRPr="00767555">
        <w:t>onOptionsItemSelected</w:t>
      </w:r>
      <w:r>
        <w:t xml:space="preserve"> </w:t>
      </w:r>
      <w:r>
        <w:rPr>
          <w:rFonts w:hint="eastAsia"/>
        </w:rPr>
        <w:t>메소드</w:t>
      </w:r>
    </w:p>
    <w:p w14:paraId="1B0D457A" w14:textId="09418B54" w:rsidR="00767555" w:rsidRDefault="00767555" w:rsidP="00767555">
      <w:r>
        <w:rPr>
          <w:rFonts w:hint="eastAsia"/>
        </w:rPr>
        <w:t>메뉴 항목이 클릭되면 저절로 호출되는 메소드이다.</w:t>
      </w:r>
    </w:p>
    <w:p w14:paraId="2C923A56" w14:textId="4F61020B" w:rsidR="00767555" w:rsidRDefault="00767555" w:rsidP="00767555">
      <w:r>
        <w:rPr>
          <w:rFonts w:hint="eastAsia"/>
        </w:rPr>
        <w:t>액티비티 클래스에서 이 메소드를 재정의(</w:t>
      </w:r>
      <w:r>
        <w:t>override)</w:t>
      </w:r>
      <w:r>
        <w:rPr>
          <w:rFonts w:hint="eastAsia"/>
        </w:rPr>
        <w:t>해서, 메뉴가 클릭되었을 때 해야할 일을 구현해야 한다.</w:t>
      </w:r>
    </w:p>
    <w:p w14:paraId="7A43BB2A" w14:textId="77777777" w:rsidR="00767555" w:rsidRPr="00767555" w:rsidRDefault="00767555" w:rsidP="00767555"/>
    <w:p w14:paraId="518B2C14" w14:textId="3C070988" w:rsidR="00732FB3" w:rsidRDefault="00BF023F" w:rsidP="00732FB3">
      <w:r>
        <w:rPr>
          <w:rFonts w:hint="eastAsia"/>
        </w:rPr>
        <w:t>MainActivity.java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BF023F" w14:paraId="5875BD7B" w14:textId="77777777" w:rsidTr="0005711A">
        <w:tc>
          <w:tcPr>
            <w:tcW w:w="426" w:type="dxa"/>
          </w:tcPr>
          <w:p w14:paraId="29D20948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79BACEFE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0EA3E8B1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4122744A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61D4183E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20B2E8CE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0A99D7FE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4AFFE4BE" w14:textId="77777777" w:rsidR="00BF023F" w:rsidRPr="00185935" w:rsidRDefault="00BF023F" w:rsidP="00477D11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55F73313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076F48E1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534BA592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181BB6F8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7A471544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1407D55B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0B90BD15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4AB28ADF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3E86685A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455E0848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437085DA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4ECBD1EA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7C40D00D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5D7A7EF4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3F6536C6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28F3257E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24</w:t>
            </w:r>
          </w:p>
          <w:p w14:paraId="12F22B44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25</w:t>
            </w:r>
          </w:p>
          <w:p w14:paraId="6F729708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26</w:t>
            </w:r>
          </w:p>
          <w:p w14:paraId="1A190B1D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27</w:t>
            </w:r>
          </w:p>
          <w:p w14:paraId="4DCC1F17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28</w:t>
            </w:r>
          </w:p>
          <w:p w14:paraId="2AD1A11B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29</w:t>
            </w:r>
          </w:p>
          <w:p w14:paraId="471E43ED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30</w:t>
            </w:r>
          </w:p>
          <w:p w14:paraId="6F20C0FF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31</w:t>
            </w:r>
          </w:p>
          <w:p w14:paraId="5799F7BE" w14:textId="77777777" w:rsidR="00BF023F" w:rsidRDefault="00BF023F" w:rsidP="00477D11">
            <w:pPr>
              <w:pStyle w:val="a1"/>
            </w:pPr>
            <w:r>
              <w:rPr>
                <w:rFonts w:hint="eastAsia"/>
              </w:rPr>
              <w:t>32</w:t>
            </w:r>
          </w:p>
          <w:p w14:paraId="27FD4838" w14:textId="77777777" w:rsidR="00BF023F" w:rsidRDefault="00BF023F" w:rsidP="00477D11">
            <w:pPr>
              <w:pStyle w:val="a1"/>
            </w:pPr>
            <w:r>
              <w:t>33</w:t>
            </w:r>
          </w:p>
          <w:p w14:paraId="788278F6" w14:textId="37D02A5A" w:rsidR="00BF023F" w:rsidRPr="00185935" w:rsidRDefault="00BF023F" w:rsidP="00477D11">
            <w:pPr>
              <w:pStyle w:val="a1"/>
            </w:pPr>
            <w:r>
              <w:t>34</w:t>
            </w:r>
          </w:p>
        </w:tc>
        <w:tc>
          <w:tcPr>
            <w:tcW w:w="10631" w:type="dxa"/>
          </w:tcPr>
          <w:p w14:paraId="1E01873B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package </w:t>
            </w:r>
            <w:r w:rsidRPr="00477D11">
              <w:rPr>
                <w:rFonts w:hint="eastAsia"/>
              </w:rPr>
              <w:t>net.skhu.e02views;</w:t>
            </w:r>
          </w:p>
          <w:p w14:paraId="0F31683D" w14:textId="77777777" w:rsidR="00477D11" w:rsidRDefault="00477D11" w:rsidP="00477D11">
            <w:pPr>
              <w:pStyle w:val="a1"/>
            </w:pPr>
          </w:p>
          <w:p w14:paraId="32514234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import </w:t>
            </w:r>
            <w:r w:rsidRPr="00477D11">
              <w:rPr>
                <w:rFonts w:hint="eastAsia"/>
              </w:rPr>
              <w:t>android.support.v7.app.AppCompatActivity;</w:t>
            </w:r>
          </w:p>
          <w:p w14:paraId="3DA45355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import </w:t>
            </w:r>
            <w:r w:rsidRPr="00477D11">
              <w:rPr>
                <w:rFonts w:hint="eastAsia"/>
              </w:rPr>
              <w:t>android.os.Bundle;</w:t>
            </w:r>
          </w:p>
          <w:p w14:paraId="643D8AED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import </w:t>
            </w:r>
            <w:r w:rsidRPr="00477D11">
              <w:rPr>
                <w:rFonts w:hint="eastAsia"/>
              </w:rPr>
              <w:t>android.view.Menu;</w:t>
            </w:r>
          </w:p>
          <w:p w14:paraId="4797F440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import </w:t>
            </w:r>
            <w:r w:rsidRPr="00477D11">
              <w:rPr>
                <w:rFonts w:hint="eastAsia"/>
              </w:rPr>
              <w:t>android.view.MenuItem;</w:t>
            </w:r>
          </w:p>
          <w:p w14:paraId="3744F27A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import </w:t>
            </w:r>
            <w:r w:rsidRPr="00477D11">
              <w:rPr>
                <w:rFonts w:hint="eastAsia"/>
              </w:rPr>
              <w:t>android.widget.Toast;</w:t>
            </w:r>
          </w:p>
          <w:p w14:paraId="6F2607F6" w14:textId="77777777" w:rsidR="00477D11" w:rsidRDefault="00477D11" w:rsidP="00477D11">
            <w:pPr>
              <w:pStyle w:val="a1"/>
            </w:pPr>
          </w:p>
          <w:p w14:paraId="6F5D311A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b/>
                <w:color w:val="000080"/>
              </w:rPr>
              <w:t xml:space="preserve">public class </w:t>
            </w:r>
            <w:r w:rsidRPr="00477D11">
              <w:rPr>
                <w:rFonts w:hint="eastAsia"/>
              </w:rPr>
              <w:t xml:space="preserve">MainActivity </w:t>
            </w:r>
            <w:r w:rsidRPr="00477D11">
              <w:rPr>
                <w:rFonts w:hint="eastAsia"/>
                <w:b/>
                <w:color w:val="000080"/>
              </w:rPr>
              <w:t xml:space="preserve">extends </w:t>
            </w:r>
            <w:r w:rsidRPr="00477D11">
              <w:rPr>
                <w:rFonts w:hint="eastAsia"/>
              </w:rPr>
              <w:t>AppCompatActivity {</w:t>
            </w:r>
          </w:p>
          <w:p w14:paraId="3A862B55" w14:textId="77777777" w:rsidR="00477D11" w:rsidRDefault="00477D11" w:rsidP="00477D11">
            <w:pPr>
              <w:pStyle w:val="a1"/>
            </w:pPr>
          </w:p>
          <w:p w14:paraId="5347E29D" w14:textId="77777777" w:rsidR="00477D11" w:rsidRDefault="00477D11" w:rsidP="00477D11">
            <w:pPr>
              <w:pStyle w:val="a1"/>
              <w:rPr>
                <w:color w:val="808000"/>
              </w:rPr>
            </w:pPr>
            <w:r w:rsidRPr="00477D11">
              <w:rPr>
                <w:rFonts w:hint="eastAsia"/>
              </w:rPr>
              <w:t xml:space="preserve">    </w:t>
            </w:r>
            <w:r w:rsidRPr="00477D11">
              <w:rPr>
                <w:rFonts w:hint="eastAsia"/>
                <w:color w:val="808000"/>
              </w:rPr>
              <w:t>@Override</w:t>
            </w:r>
          </w:p>
          <w:p w14:paraId="71D88A92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  <w:color w:val="808000"/>
              </w:rPr>
              <w:t xml:space="preserve">    </w:t>
            </w:r>
            <w:r w:rsidRPr="00477D11">
              <w:rPr>
                <w:rFonts w:hint="eastAsia"/>
                <w:b/>
                <w:color w:val="000080"/>
              </w:rPr>
              <w:t xml:space="preserve">protected void </w:t>
            </w:r>
            <w:r w:rsidRPr="00477D11">
              <w:rPr>
                <w:rFonts w:hint="eastAsia"/>
              </w:rPr>
              <w:t>onCreate(Bundle savedInstanceState) {</w:t>
            </w:r>
          </w:p>
          <w:p w14:paraId="56F5028C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</w:rPr>
              <w:t xml:space="preserve">        </w:t>
            </w:r>
            <w:r w:rsidRPr="00477D11">
              <w:rPr>
                <w:rFonts w:hint="eastAsia"/>
                <w:b/>
                <w:color w:val="000080"/>
              </w:rPr>
              <w:t>super</w:t>
            </w:r>
            <w:r w:rsidRPr="00477D11">
              <w:rPr>
                <w:rFonts w:hint="eastAsia"/>
              </w:rPr>
              <w:t>.onCreate(savedInstanceState);</w:t>
            </w:r>
          </w:p>
          <w:p w14:paraId="25FB3596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</w:rPr>
              <w:t xml:space="preserve">        setContentView(R.layout.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activity_main</w:t>
            </w:r>
            <w:r w:rsidRPr="00477D11">
              <w:rPr>
                <w:rFonts w:hint="eastAsia"/>
              </w:rPr>
              <w:t>);</w:t>
            </w:r>
          </w:p>
          <w:p w14:paraId="03EDC74B" w14:textId="77777777" w:rsidR="00477D11" w:rsidRDefault="00477D11" w:rsidP="00477D11">
            <w:pPr>
              <w:pStyle w:val="a1"/>
            </w:pPr>
            <w:r w:rsidRPr="00477D11">
              <w:rPr>
                <w:rFonts w:hint="eastAsia"/>
              </w:rPr>
              <w:t xml:space="preserve">    }</w:t>
            </w:r>
          </w:p>
          <w:p w14:paraId="1CBD86DF" w14:textId="77777777" w:rsidR="00477D11" w:rsidRDefault="00477D11" w:rsidP="00477D11">
            <w:pPr>
              <w:pStyle w:val="a1"/>
            </w:pPr>
          </w:p>
          <w:p w14:paraId="4B32FC05" w14:textId="77777777" w:rsidR="00477D11" w:rsidRDefault="00477D11" w:rsidP="00477D11">
            <w:pPr>
              <w:pStyle w:val="a1"/>
              <w:shd w:val="clear" w:color="auto" w:fill="FFFF99"/>
              <w:rPr>
                <w:color w:val="808000"/>
              </w:rPr>
            </w:pPr>
            <w:r w:rsidRPr="00477D11">
              <w:rPr>
                <w:rFonts w:hint="eastAsia"/>
              </w:rPr>
              <w:t xml:space="preserve">    </w:t>
            </w:r>
            <w:r w:rsidRPr="00477D11">
              <w:rPr>
                <w:rFonts w:hint="eastAsia"/>
                <w:color w:val="808000"/>
              </w:rPr>
              <w:t>@Override</w:t>
            </w:r>
          </w:p>
          <w:p w14:paraId="27AC8686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  <w:color w:val="808000"/>
              </w:rPr>
              <w:t xml:space="preserve">    </w:t>
            </w:r>
            <w:r w:rsidRPr="00477D11">
              <w:rPr>
                <w:rFonts w:hint="eastAsia"/>
                <w:b/>
                <w:color w:val="000080"/>
              </w:rPr>
              <w:t xml:space="preserve">public boolean </w:t>
            </w:r>
            <w:r w:rsidRPr="00477D11">
              <w:rPr>
                <w:rFonts w:hint="eastAsia"/>
              </w:rPr>
              <w:t>onCreateOptionsMenu(Menu menu) {</w:t>
            </w:r>
          </w:p>
          <w:p w14:paraId="55255626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getMenuInflater().inflate(R.menu.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menu_main</w:t>
            </w:r>
            <w:r w:rsidRPr="00477D11">
              <w:rPr>
                <w:rFonts w:hint="eastAsia"/>
              </w:rPr>
              <w:t>, menu);</w:t>
            </w:r>
          </w:p>
          <w:p w14:paraId="465E1019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</w:t>
            </w:r>
            <w:r w:rsidRPr="00477D11">
              <w:rPr>
                <w:rFonts w:hint="eastAsia"/>
                <w:b/>
                <w:color w:val="000080"/>
              </w:rPr>
              <w:t>return true</w:t>
            </w:r>
            <w:r w:rsidRPr="00477D11">
              <w:rPr>
                <w:rFonts w:hint="eastAsia"/>
              </w:rPr>
              <w:t>;</w:t>
            </w:r>
          </w:p>
          <w:p w14:paraId="05E854A3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}</w:t>
            </w:r>
          </w:p>
          <w:p w14:paraId="5158DA62" w14:textId="77777777" w:rsidR="00477D11" w:rsidRDefault="00477D11" w:rsidP="00477D11">
            <w:pPr>
              <w:pStyle w:val="a1"/>
              <w:shd w:val="clear" w:color="auto" w:fill="FFFF99"/>
            </w:pPr>
          </w:p>
          <w:p w14:paraId="2A5756A3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</w:t>
            </w:r>
            <w:r w:rsidRPr="00477D11">
              <w:rPr>
                <w:rFonts w:hint="eastAsia"/>
                <w:color w:val="808000"/>
              </w:rPr>
              <w:t xml:space="preserve">@Override </w:t>
            </w:r>
            <w:r w:rsidRPr="00477D11">
              <w:rPr>
                <w:rFonts w:hint="eastAsia"/>
                <w:b/>
                <w:color w:val="000080"/>
              </w:rPr>
              <w:t xml:space="preserve">public boolean </w:t>
            </w:r>
            <w:r w:rsidRPr="00477D11">
              <w:rPr>
                <w:rFonts w:hint="eastAsia"/>
              </w:rPr>
              <w:t>onOptionsItemSelected(MenuItem item) {</w:t>
            </w:r>
          </w:p>
          <w:p w14:paraId="5E4EF424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</w:t>
            </w:r>
            <w:r w:rsidRPr="00477D11">
              <w:rPr>
                <w:rFonts w:hint="eastAsia"/>
                <w:b/>
                <w:color w:val="000080"/>
              </w:rPr>
              <w:t xml:space="preserve">int </w:t>
            </w:r>
            <w:r w:rsidRPr="00477D11">
              <w:rPr>
                <w:rFonts w:hint="eastAsia"/>
              </w:rPr>
              <w:t>id = item.getItemId();</w:t>
            </w:r>
          </w:p>
          <w:p w14:paraId="0CE8EC36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</w:t>
            </w:r>
            <w:r w:rsidRPr="00477D11">
              <w:rPr>
                <w:rFonts w:hint="eastAsia"/>
                <w:b/>
                <w:color w:val="000080"/>
              </w:rPr>
              <w:t xml:space="preserve">if </w:t>
            </w:r>
            <w:r w:rsidRPr="00477D11">
              <w:rPr>
                <w:rFonts w:hint="eastAsia"/>
              </w:rPr>
              <w:t>(id == R.id.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action_signUp</w:t>
            </w:r>
            <w:r w:rsidRPr="00477D11">
              <w:rPr>
                <w:rFonts w:hint="eastAsia"/>
              </w:rPr>
              <w:t>) {</w:t>
            </w:r>
          </w:p>
          <w:p w14:paraId="3767182A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    Toast.</w:t>
            </w:r>
            <w:r w:rsidRPr="00477D11">
              <w:rPr>
                <w:rFonts w:hint="eastAsia"/>
                <w:i/>
                <w:iCs/>
              </w:rPr>
              <w:t>makeText</w:t>
            </w:r>
            <w:r w:rsidRPr="00477D11">
              <w:rPr>
                <w:rFonts w:hint="eastAsia"/>
              </w:rPr>
              <w:t>(</w:t>
            </w:r>
            <w:r w:rsidRPr="00477D11">
              <w:rPr>
                <w:rFonts w:hint="eastAsia"/>
                <w:b/>
                <w:color w:val="000080"/>
              </w:rPr>
              <w:t>this</w:t>
            </w:r>
            <w:r w:rsidRPr="00477D11">
              <w:rPr>
                <w:rFonts w:hint="eastAsia"/>
              </w:rPr>
              <w:t xml:space="preserve">, </w:t>
            </w:r>
            <w:r w:rsidRPr="00477D11">
              <w:rPr>
                <w:rFonts w:hint="eastAsia"/>
                <w:b/>
                <w:color w:val="008000"/>
              </w:rPr>
              <w:t>"회원가입 메뉴 클릭"</w:t>
            </w:r>
            <w:r w:rsidRPr="00477D11">
              <w:rPr>
                <w:rFonts w:hint="eastAsia"/>
              </w:rPr>
              <w:t>, Toast.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LENGTH_SHORT</w:t>
            </w:r>
            <w:r w:rsidRPr="00477D11">
              <w:rPr>
                <w:rFonts w:hint="eastAsia"/>
              </w:rPr>
              <w:t>).show();</w:t>
            </w:r>
          </w:p>
          <w:p w14:paraId="4B836CE5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    </w:t>
            </w:r>
            <w:r w:rsidRPr="00477D11">
              <w:rPr>
                <w:rFonts w:hint="eastAsia"/>
                <w:b/>
                <w:color w:val="000080"/>
              </w:rPr>
              <w:t>return true</w:t>
            </w:r>
            <w:r w:rsidRPr="00477D11">
              <w:rPr>
                <w:rFonts w:hint="eastAsia"/>
              </w:rPr>
              <w:t>;</w:t>
            </w:r>
          </w:p>
          <w:p w14:paraId="5FD7B714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} </w:t>
            </w:r>
            <w:r w:rsidRPr="00477D11">
              <w:rPr>
                <w:rFonts w:hint="eastAsia"/>
                <w:b/>
                <w:color w:val="000080"/>
              </w:rPr>
              <w:t xml:space="preserve">else if </w:t>
            </w:r>
            <w:r w:rsidRPr="00477D11">
              <w:rPr>
                <w:rFonts w:hint="eastAsia"/>
              </w:rPr>
              <w:t>(id == R.id.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action_memo</w:t>
            </w:r>
            <w:r w:rsidRPr="00477D11">
              <w:rPr>
                <w:rFonts w:hint="eastAsia"/>
              </w:rPr>
              <w:t>) {</w:t>
            </w:r>
          </w:p>
          <w:p w14:paraId="56C452FF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    Toast.</w:t>
            </w:r>
            <w:r w:rsidRPr="00477D11">
              <w:rPr>
                <w:rFonts w:hint="eastAsia"/>
                <w:i/>
                <w:iCs/>
              </w:rPr>
              <w:t>makeText</w:t>
            </w:r>
            <w:r w:rsidRPr="00477D11">
              <w:rPr>
                <w:rFonts w:hint="eastAsia"/>
              </w:rPr>
              <w:t>(</w:t>
            </w:r>
            <w:r w:rsidRPr="00477D11">
              <w:rPr>
                <w:rFonts w:hint="eastAsia"/>
                <w:b/>
                <w:color w:val="000080"/>
              </w:rPr>
              <w:t>this</w:t>
            </w:r>
            <w:r w:rsidRPr="00477D11">
              <w:rPr>
                <w:rFonts w:hint="eastAsia"/>
              </w:rPr>
              <w:t xml:space="preserve">, </w:t>
            </w:r>
            <w:r w:rsidRPr="00477D11">
              <w:rPr>
                <w:rFonts w:hint="eastAsia"/>
                <w:b/>
                <w:color w:val="008000"/>
              </w:rPr>
              <w:t>"메모장 메뉴 클릭"</w:t>
            </w:r>
            <w:r w:rsidRPr="00477D11">
              <w:rPr>
                <w:rFonts w:hint="eastAsia"/>
              </w:rPr>
              <w:t>, Toast.</w:t>
            </w:r>
            <w:r w:rsidRPr="00477D11">
              <w:rPr>
                <w:rFonts w:hint="eastAsia"/>
                <w:b/>
                <w:i/>
                <w:iCs/>
                <w:color w:val="660E7A"/>
              </w:rPr>
              <w:t>LENGTH_SHORT</w:t>
            </w:r>
            <w:r w:rsidRPr="00477D11">
              <w:rPr>
                <w:rFonts w:hint="eastAsia"/>
              </w:rPr>
              <w:t>).show();</w:t>
            </w:r>
          </w:p>
          <w:p w14:paraId="4F80CE94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    </w:t>
            </w:r>
            <w:r w:rsidRPr="00477D11">
              <w:rPr>
                <w:rFonts w:hint="eastAsia"/>
                <w:b/>
                <w:color w:val="000080"/>
              </w:rPr>
              <w:t>return true</w:t>
            </w:r>
            <w:r w:rsidRPr="00477D11">
              <w:rPr>
                <w:rFonts w:hint="eastAsia"/>
              </w:rPr>
              <w:t>;</w:t>
            </w:r>
          </w:p>
          <w:p w14:paraId="60E88BED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}</w:t>
            </w:r>
          </w:p>
          <w:p w14:paraId="267695D3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    </w:t>
            </w:r>
            <w:r w:rsidRPr="00477D11">
              <w:rPr>
                <w:rFonts w:hint="eastAsia"/>
                <w:b/>
                <w:color w:val="000080"/>
              </w:rPr>
              <w:t>return super</w:t>
            </w:r>
            <w:r w:rsidRPr="00477D11">
              <w:rPr>
                <w:rFonts w:hint="eastAsia"/>
              </w:rPr>
              <w:t>.onOptionsItemSelected(item);</w:t>
            </w:r>
          </w:p>
          <w:p w14:paraId="79A43CF3" w14:textId="77777777" w:rsidR="00477D11" w:rsidRDefault="00477D11" w:rsidP="00477D11">
            <w:pPr>
              <w:pStyle w:val="a1"/>
              <w:shd w:val="clear" w:color="auto" w:fill="FFFF99"/>
            </w:pPr>
            <w:r w:rsidRPr="00477D11">
              <w:rPr>
                <w:rFonts w:hint="eastAsia"/>
              </w:rPr>
              <w:t xml:space="preserve">    }</w:t>
            </w:r>
          </w:p>
          <w:p w14:paraId="74653809" w14:textId="2E5E7B12" w:rsidR="00477D11" w:rsidRPr="00477D11" w:rsidRDefault="00477D11" w:rsidP="00477D11">
            <w:pPr>
              <w:pStyle w:val="a1"/>
            </w:pPr>
            <w:r w:rsidRPr="00477D11">
              <w:rPr>
                <w:rFonts w:hint="eastAsia"/>
              </w:rPr>
              <w:t>}</w:t>
            </w:r>
          </w:p>
          <w:p w14:paraId="40675D5E" w14:textId="77777777" w:rsidR="00BF023F" w:rsidRPr="00477D11" w:rsidRDefault="00BF023F" w:rsidP="00477D11">
            <w:pPr>
              <w:pStyle w:val="a1"/>
            </w:pPr>
          </w:p>
        </w:tc>
      </w:tr>
    </w:tbl>
    <w:p w14:paraId="75057959" w14:textId="0C7D885A" w:rsidR="00BF023F" w:rsidRDefault="00BF023F" w:rsidP="00732FB3"/>
    <w:p w14:paraId="46E49C5E" w14:textId="2893E766" w:rsidR="00477D11" w:rsidRDefault="00477D11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77D11" w14:paraId="4B8C5438" w14:textId="77777777" w:rsidTr="00477D11">
        <w:tc>
          <w:tcPr>
            <w:tcW w:w="10456" w:type="dxa"/>
          </w:tcPr>
          <w:p w14:paraId="2D33A3D8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808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808000"/>
                <w:kern w:val="0"/>
                <w:sz w:val="18"/>
                <w:szCs w:val="18"/>
              </w:rPr>
              <w:lastRenderedPageBreak/>
              <w:t>@Override</w:t>
            </w:r>
          </w:p>
          <w:p w14:paraId="67458312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boolean 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onCreateOptionsMenu(Menu menu) {</w:t>
            </w:r>
          </w:p>
          <w:p w14:paraId="6862F1E4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getMenuInflater().inflate(R.menu.</w:t>
            </w:r>
            <w:r w:rsidRPr="00477D1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menu_main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menu);</w:t>
            </w:r>
          </w:p>
          <w:p w14:paraId="4B20A8BC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return true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7E6A3551" w14:textId="36E6B0FD" w:rsidR="00477D11" w:rsidRPr="00477D11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7435AAB" w14:textId="6BCB7F0C" w:rsidR="00732FB3" w:rsidRDefault="0005711A" w:rsidP="00557BD5">
      <w:r>
        <w:rPr>
          <w:rFonts w:hint="eastAsia"/>
        </w:rPr>
        <w:t>액티비티의 메뉴를 생성하는 메소드이다.</w:t>
      </w:r>
    </w:p>
    <w:p w14:paraId="2F56D433" w14:textId="7791DE6D" w:rsidR="0005711A" w:rsidRDefault="0005711A" w:rsidP="00557BD5">
      <w:r>
        <w:rPr>
          <w:rFonts w:hint="eastAsia"/>
        </w:rPr>
        <w:t>메뉴가 달려 있는 액티비티에는 이 메소드가 반드시 있어야 한다.</w:t>
      </w:r>
    </w:p>
    <w:p w14:paraId="320EEBEB" w14:textId="734599FE" w:rsidR="0005711A" w:rsidRDefault="0005711A" w:rsidP="00557BD5">
      <w:r>
        <w:rPr>
          <w:rFonts w:hint="eastAsia"/>
        </w:rPr>
        <w:t>이 메소드가 없으면 메뉴가 보이지 않을 것이다.</w:t>
      </w:r>
    </w:p>
    <w:p w14:paraId="379FE7BD" w14:textId="77777777" w:rsidR="0005711A" w:rsidRDefault="0005711A" w:rsidP="00557BD5"/>
    <w:p w14:paraId="4A5D4257" w14:textId="37C2AB7C" w:rsidR="0005711A" w:rsidRDefault="0005711A" w:rsidP="00557BD5">
      <w:r>
        <w:rPr>
          <w:rFonts w:hint="eastAsia"/>
        </w:rPr>
        <w:t>이 메소드의 코드를 자세히 설명하는 것은 뒤로 미루자.</w:t>
      </w:r>
    </w:p>
    <w:p w14:paraId="42398771" w14:textId="28D1411B" w:rsidR="009738FA" w:rsidRDefault="009738FA" w:rsidP="00557BD5"/>
    <w:p w14:paraId="7EBB6C9D" w14:textId="5CD0D2DB" w:rsidR="009738FA" w:rsidRDefault="009738FA" w:rsidP="00557BD5"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리소스 파일의 내용대로 </w:t>
      </w:r>
      <w:r>
        <w:t xml:space="preserve">Java </w:t>
      </w:r>
      <w:r>
        <w:rPr>
          <w:rFonts w:hint="eastAsia"/>
        </w:rPr>
        <w:t xml:space="preserve">객체를 자동 생성해주는 기능을 </w:t>
      </w:r>
    </w:p>
    <w:p w14:paraId="5236001D" w14:textId="5D1DBE1E" w:rsidR="009738FA" w:rsidRDefault="009738FA" w:rsidP="00557BD5">
      <w:r>
        <w:rPr>
          <w:rFonts w:hint="eastAsia"/>
        </w:rPr>
        <w:t xml:space="preserve">안드로이드에서 </w:t>
      </w:r>
      <w:r>
        <w:t xml:space="preserve">inflation </w:t>
      </w:r>
      <w:r>
        <w:rPr>
          <w:rFonts w:hint="eastAsia"/>
        </w:rPr>
        <w:t>이라고 부른다.</w:t>
      </w:r>
    </w:p>
    <w:p w14:paraId="20DB4ACD" w14:textId="1101B76B" w:rsidR="009738FA" w:rsidRDefault="009738FA" w:rsidP="00557BD5">
      <w:r>
        <w:rPr>
          <w:rFonts w:hint="eastAsia"/>
        </w:rPr>
        <w:t xml:space="preserve">이런 일을 해주는 객체를 </w:t>
      </w:r>
      <w:r>
        <w:t xml:space="preserve">inflator </w:t>
      </w:r>
      <w:r>
        <w:rPr>
          <w:rFonts w:hint="eastAsia"/>
        </w:rPr>
        <w:t>라고 부르고</w:t>
      </w:r>
      <w:r>
        <w:t xml:space="preserve">, </w:t>
      </w:r>
      <w:r>
        <w:rPr>
          <w:rFonts w:hint="eastAsia"/>
        </w:rPr>
        <w:t xml:space="preserve">메소드의 이름은 </w:t>
      </w:r>
      <w:r>
        <w:t xml:space="preserve">inflate </w:t>
      </w:r>
      <w:r>
        <w:rPr>
          <w:rFonts w:hint="eastAsia"/>
        </w:rPr>
        <w:t>이다.</w:t>
      </w:r>
    </w:p>
    <w:p w14:paraId="09E6425D" w14:textId="3F01F60D" w:rsidR="009738FA" w:rsidRDefault="009738FA" w:rsidP="00557BD5">
      <w:r>
        <w:t xml:space="preserve">inflate </w:t>
      </w:r>
      <w:r>
        <w:rPr>
          <w:rFonts w:hint="eastAsia"/>
        </w:rPr>
        <w:t xml:space="preserve">메소드의 파라미터는 </w:t>
      </w:r>
      <w:r>
        <w:t xml:space="preserve">XML </w:t>
      </w:r>
      <w:r>
        <w:rPr>
          <w:rFonts w:hint="eastAsia"/>
        </w:rPr>
        <w:t>리소스 파일의 아이디 이다.</w:t>
      </w:r>
    </w:p>
    <w:p w14:paraId="1A769F26" w14:textId="77777777" w:rsidR="0005711A" w:rsidRDefault="0005711A" w:rsidP="00557BD5"/>
    <w:p w14:paraId="7B0A1577" w14:textId="599DEC14" w:rsidR="0005711A" w:rsidRDefault="0005711A" w:rsidP="00557BD5">
      <w:r>
        <w:rPr>
          <w:rFonts w:hint="eastAsia"/>
        </w:rPr>
        <w:t>줄1</w:t>
      </w:r>
      <w:r>
        <w:t>9</w:t>
      </w:r>
      <w:r>
        <w:rPr>
          <w:rFonts w:hint="eastAsia"/>
        </w:rPr>
        <w:t xml:space="preserve">의 </w:t>
      </w:r>
      <w:r>
        <w:t xml:space="preserve">R.menu.menu_main </w:t>
      </w:r>
      <w:r>
        <w:rPr>
          <w:rFonts w:hint="eastAsia"/>
        </w:rPr>
        <w:t>부분을 주목하자.</w:t>
      </w:r>
    </w:p>
    <w:p w14:paraId="2BCB9589" w14:textId="01B1623F" w:rsidR="0005711A" w:rsidRDefault="0005711A" w:rsidP="00557BD5">
      <w:r>
        <w:rPr>
          <w:rFonts w:hint="eastAsia"/>
        </w:rPr>
        <w:t xml:space="preserve">이것은 </w:t>
      </w:r>
      <w:r>
        <w:t xml:space="preserve">res/menu/menu_main.xml </w:t>
      </w:r>
      <w:r>
        <w:rPr>
          <w:rFonts w:hint="eastAsia"/>
        </w:rPr>
        <w:t xml:space="preserve">메뉴 리소스 파일의 </w:t>
      </w:r>
      <w:r>
        <w:t xml:space="preserve">id </w:t>
      </w:r>
      <w:r>
        <w:rPr>
          <w:rFonts w:hint="eastAsia"/>
        </w:rPr>
        <w:t>이다.</w:t>
      </w:r>
    </w:p>
    <w:p w14:paraId="327BA0B8" w14:textId="1BF15656" w:rsidR="0005711A" w:rsidRDefault="0005711A" w:rsidP="00557BD5"/>
    <w:p w14:paraId="1489E0DC" w14:textId="3D20893F" w:rsidR="0005711A" w:rsidRDefault="0005711A" w:rsidP="00557BD5">
      <w:r>
        <w:rPr>
          <w:rFonts w:hint="eastAsia"/>
        </w:rPr>
        <w:t>줄1</w:t>
      </w:r>
      <w:r>
        <w:t>4</w:t>
      </w:r>
      <w:r>
        <w:rPr>
          <w:rFonts w:hint="eastAsia"/>
        </w:rPr>
        <w:t xml:space="preserve">의 </w:t>
      </w:r>
      <w:r>
        <w:t xml:space="preserve">R.layout.activity_main </w:t>
      </w:r>
      <w:r>
        <w:rPr>
          <w:rFonts w:hint="eastAsia"/>
        </w:rPr>
        <w:t>부분을 주목하자.</w:t>
      </w:r>
    </w:p>
    <w:p w14:paraId="243E0251" w14:textId="207E97BD" w:rsidR="0005711A" w:rsidRDefault="0005711A" w:rsidP="00557BD5">
      <w:r>
        <w:rPr>
          <w:rFonts w:hint="eastAsia"/>
        </w:rPr>
        <w:t xml:space="preserve">이것은 </w:t>
      </w:r>
      <w:r>
        <w:t xml:space="preserve">res/layout/activity_main.xml </w:t>
      </w:r>
      <w:r>
        <w:rPr>
          <w:rFonts w:hint="eastAsia"/>
        </w:rPr>
        <w:t xml:space="preserve">레이아웃 리소스 파일의 </w:t>
      </w:r>
      <w:r>
        <w:t xml:space="preserve">id </w:t>
      </w:r>
      <w:r>
        <w:rPr>
          <w:rFonts w:hint="eastAsia"/>
        </w:rPr>
        <w:t>이다.</w:t>
      </w:r>
    </w:p>
    <w:p w14:paraId="338FF5BE" w14:textId="3002E73C" w:rsidR="0005711A" w:rsidRDefault="0005711A" w:rsidP="00557BD5"/>
    <w:p w14:paraId="7A6DBB11" w14:textId="2F27AF7D" w:rsidR="00477D11" w:rsidRDefault="00477D11" w:rsidP="0055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77D11" w14:paraId="5AA932AC" w14:textId="77777777" w:rsidTr="00477D11">
        <w:tc>
          <w:tcPr>
            <w:tcW w:w="10456" w:type="dxa"/>
          </w:tcPr>
          <w:p w14:paraId="0107A0B3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808000"/>
                <w:kern w:val="0"/>
                <w:sz w:val="18"/>
                <w:szCs w:val="18"/>
              </w:rPr>
              <w:t xml:space="preserve">@Override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boolean 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onOptionsItemSelected(MenuItem item) {</w:t>
            </w:r>
          </w:p>
          <w:p w14:paraId="27FDA335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id = item.getItemId();</w:t>
            </w:r>
          </w:p>
          <w:p w14:paraId="4B9F7B70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(id == R.id.</w:t>
            </w:r>
            <w:r w:rsidRPr="00477D1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action_signUp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 {</w:t>
            </w:r>
          </w:p>
          <w:p w14:paraId="3FEE8315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Toast.</w:t>
            </w:r>
            <w:r w:rsidRPr="00477D11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makeText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477D11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"회원가입 메뉴 클릭"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Toast.</w:t>
            </w:r>
            <w:r w:rsidRPr="00477D1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LENGTH_SHORT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).show();</w:t>
            </w:r>
          </w:p>
          <w:p w14:paraId="56DB1EB8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return true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55534F9C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else if 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(id == R.id.</w:t>
            </w:r>
            <w:r w:rsidRPr="00477D1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action_memo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 {</w:t>
            </w:r>
          </w:p>
          <w:p w14:paraId="4CD1BC06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Toast.</w:t>
            </w:r>
            <w:r w:rsidRPr="00477D11">
              <w:rPr>
                <w:rFonts w:hAnsi="굴림체" w:cs="굴림체" w:hint="eastAsia"/>
                <w:i/>
                <w:iCs/>
                <w:color w:val="000000"/>
                <w:kern w:val="0"/>
                <w:sz w:val="18"/>
                <w:szCs w:val="18"/>
              </w:rPr>
              <w:t>makeText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(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, </w:t>
            </w:r>
            <w:r w:rsidRPr="00477D11">
              <w:rPr>
                <w:rFonts w:hAnsi="굴림체" w:cs="굴림체" w:hint="eastAsia"/>
                <w:b/>
                <w:bCs/>
                <w:color w:val="008000"/>
                <w:kern w:val="0"/>
                <w:sz w:val="18"/>
                <w:szCs w:val="18"/>
              </w:rPr>
              <w:t>"메모장 메뉴 클릭"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Toast.</w:t>
            </w:r>
            <w:r w:rsidRPr="00477D11">
              <w:rPr>
                <w:rFonts w:hAnsi="굴림체" w:cs="굴림체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LENGTH_SHORT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).show();</w:t>
            </w:r>
          </w:p>
          <w:p w14:paraId="6591F2A9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return true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;</w:t>
            </w:r>
          </w:p>
          <w:p w14:paraId="3186D797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14:paraId="0FC14D61" w14:textId="77777777" w:rsidR="00A21A85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477D11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return super</w:t>
            </w: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.onOptionsItemSelected(item);</w:t>
            </w:r>
          </w:p>
          <w:p w14:paraId="5C6CF2BD" w14:textId="1D097B06" w:rsidR="00477D11" w:rsidRPr="00477D11" w:rsidRDefault="00477D11" w:rsidP="00477D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477D11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2F059B9C" w14:textId="7A9F5BBB" w:rsidR="0005711A" w:rsidRDefault="0005711A" w:rsidP="00557BD5">
      <w:r>
        <w:rPr>
          <w:rFonts w:hint="eastAsia"/>
        </w:rPr>
        <w:t>메뉴 항목이 클릭되면 자동으로 즉시 호출되는 메소드이다.</w:t>
      </w:r>
    </w:p>
    <w:p w14:paraId="2CB3BEC4" w14:textId="42464268" w:rsidR="0005711A" w:rsidRDefault="0005711A" w:rsidP="00557BD5">
      <w:r>
        <w:rPr>
          <w:rFonts w:hint="eastAsia"/>
        </w:rPr>
        <w:t>클릭된 메뉴 객체가 이 메소드의 파라미터로 전달된다.</w:t>
      </w:r>
    </w:p>
    <w:p w14:paraId="1C6E5E75" w14:textId="0A665F13" w:rsidR="0005711A" w:rsidRDefault="0005711A" w:rsidP="00557BD5"/>
    <w:p w14:paraId="145A0783" w14:textId="4C8A9463" w:rsidR="00477D11" w:rsidRDefault="00477D11" w:rsidP="00557BD5">
      <w:r w:rsidRPr="00477D11">
        <w:rPr>
          <w:rFonts w:hAnsi="굴림체" w:cs="굴림체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>id = item.getItemId();</w:t>
      </w:r>
    </w:p>
    <w:p w14:paraId="54E8BAF1" w14:textId="07C8D927" w:rsidR="0005711A" w:rsidRDefault="00477D11" w:rsidP="00557BD5">
      <w:r>
        <w:t xml:space="preserve">  </w:t>
      </w:r>
      <w:r w:rsidR="0005711A">
        <w:t xml:space="preserve"> </w:t>
      </w:r>
      <w:r w:rsidR="0005711A">
        <w:rPr>
          <w:rFonts w:hint="eastAsia"/>
        </w:rPr>
        <w:t>클릭된 메뉴의 id</w:t>
      </w:r>
      <w:r w:rsidR="0005711A">
        <w:t xml:space="preserve"> </w:t>
      </w:r>
      <w:r w:rsidR="0005711A">
        <w:rPr>
          <w:rFonts w:hint="eastAsia"/>
        </w:rPr>
        <w:t>값을 꺼낸다.</w:t>
      </w:r>
    </w:p>
    <w:p w14:paraId="0C761DB3" w14:textId="34450BAC" w:rsidR="0005711A" w:rsidRDefault="00477D11" w:rsidP="00557BD5">
      <w:r>
        <w:rPr>
          <w:rFonts w:hint="eastAsia"/>
        </w:rPr>
        <w:t xml:space="preserve">   </w:t>
      </w:r>
      <w:r w:rsidR="0005711A">
        <w:rPr>
          <w:rFonts w:hint="eastAsia"/>
        </w:rPr>
        <w:t xml:space="preserve">이 값은 </w:t>
      </w:r>
      <w:r w:rsidR="0005711A">
        <w:t xml:space="preserve">R.id.action_signUp, R.id.actoin_memo </w:t>
      </w:r>
      <w:r w:rsidR="0005711A">
        <w:rPr>
          <w:rFonts w:hint="eastAsia"/>
        </w:rPr>
        <w:t>둘 중의 하나일 것이다.</w:t>
      </w:r>
    </w:p>
    <w:p w14:paraId="184B4065" w14:textId="5A40431B" w:rsidR="0005711A" w:rsidRDefault="0005711A" w:rsidP="00557BD5"/>
    <w:p w14:paraId="6E5B3FF1" w14:textId="784405E9" w:rsidR="00477D11" w:rsidRDefault="00477D11" w:rsidP="00557BD5"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>Toast.</w:t>
      </w:r>
      <w:r w:rsidRPr="00477D11">
        <w:rPr>
          <w:rFonts w:hAnsi="굴림체" w:cs="굴림체" w:hint="eastAsia"/>
          <w:i/>
          <w:iCs/>
          <w:color w:val="000000"/>
          <w:kern w:val="0"/>
          <w:sz w:val="18"/>
          <w:szCs w:val="18"/>
        </w:rPr>
        <w:t>makeText</w:t>
      </w:r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>(</w:t>
      </w:r>
      <w:r w:rsidRPr="00477D11">
        <w:rPr>
          <w:rFonts w:hAnsi="굴림체" w:cs="굴림체" w:hint="eastAsia"/>
          <w:b/>
          <w:bCs/>
          <w:color w:val="000080"/>
          <w:kern w:val="0"/>
          <w:sz w:val="18"/>
          <w:szCs w:val="18"/>
        </w:rPr>
        <w:t>this</w:t>
      </w:r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 xml:space="preserve">, </w:t>
      </w:r>
      <w:r w:rsidRPr="00477D11">
        <w:rPr>
          <w:rFonts w:hAnsi="굴림체" w:cs="굴림체" w:hint="eastAsia"/>
          <w:b/>
          <w:bCs/>
          <w:color w:val="008000"/>
          <w:kern w:val="0"/>
          <w:sz w:val="18"/>
          <w:szCs w:val="18"/>
        </w:rPr>
        <w:t>"회원가입 메뉴 클릭"</w:t>
      </w:r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>, Toast.</w:t>
      </w:r>
      <w:r w:rsidRPr="00477D11">
        <w:rPr>
          <w:rFonts w:hAnsi="굴림체" w:cs="굴림체" w:hint="eastAsia"/>
          <w:b/>
          <w:bCs/>
          <w:i/>
          <w:iCs/>
          <w:color w:val="660E7A"/>
          <w:kern w:val="0"/>
          <w:sz w:val="18"/>
          <w:szCs w:val="18"/>
        </w:rPr>
        <w:t>LENGTH_SHORT</w:t>
      </w:r>
      <w:r w:rsidRPr="00477D11">
        <w:rPr>
          <w:rFonts w:hAnsi="굴림체" w:cs="굴림체" w:hint="eastAsia"/>
          <w:color w:val="000000"/>
          <w:kern w:val="0"/>
          <w:sz w:val="18"/>
          <w:szCs w:val="18"/>
        </w:rPr>
        <w:t>).show();</w:t>
      </w:r>
    </w:p>
    <w:p w14:paraId="237868EF" w14:textId="330F2B07" w:rsidR="0005711A" w:rsidRDefault="00477D11" w:rsidP="00557BD5">
      <w:r>
        <w:rPr>
          <w:rFonts w:hint="eastAsia"/>
        </w:rPr>
        <w:t xml:space="preserve">   </w:t>
      </w:r>
      <w:r w:rsidR="0005711A">
        <w:rPr>
          <w:rFonts w:hint="eastAsia"/>
        </w:rPr>
        <w:t xml:space="preserve">화면에 간단한 메시지를 잠시 보여주는 </w:t>
      </w:r>
      <w:r w:rsidR="009C0DB4">
        <w:rPr>
          <w:rFonts w:hint="eastAsia"/>
        </w:rPr>
        <w:t>코드이다.</w:t>
      </w:r>
    </w:p>
    <w:p w14:paraId="468D9385" w14:textId="4045172F" w:rsidR="009C0DB4" w:rsidRDefault="009C0DB4" w:rsidP="00557BD5"/>
    <w:p w14:paraId="35972E28" w14:textId="49A07CE0" w:rsidR="009C0DB4" w:rsidRDefault="009C0DB4" w:rsidP="00557BD5"/>
    <w:p w14:paraId="2CE36FA6" w14:textId="5CC70805" w:rsidR="009C0DB4" w:rsidRDefault="009C0DB4" w:rsidP="009C0DB4">
      <w:pPr>
        <w:pStyle w:val="Heading3"/>
      </w:pPr>
      <w:r>
        <w:rPr>
          <w:rFonts w:hint="eastAsia"/>
        </w:rPr>
        <w:t>T</w:t>
      </w:r>
      <w:r>
        <w:t>o</w:t>
      </w:r>
      <w:r>
        <w:rPr>
          <w:rFonts w:hint="eastAsia"/>
        </w:rPr>
        <w:t>ast</w:t>
      </w:r>
      <w:r>
        <w:t xml:space="preserve"> </w:t>
      </w:r>
      <w:r>
        <w:rPr>
          <w:rFonts w:hint="eastAsia"/>
        </w:rPr>
        <w:t>메시지</w:t>
      </w:r>
    </w:p>
    <w:p w14:paraId="45EE571C" w14:textId="4F03EAEA" w:rsidR="009C0DB4" w:rsidRDefault="009C0DB4" w:rsidP="009C0DB4">
      <w:r>
        <w:rPr>
          <w:rFonts w:hint="eastAsia"/>
        </w:rPr>
        <w:t xml:space="preserve">화면에 짧은 문자열 메시지를 잠깐 보여줄 때 </w:t>
      </w:r>
      <w:r>
        <w:t xml:space="preserve">Toast </w:t>
      </w:r>
      <w:r>
        <w:rPr>
          <w:rFonts w:hint="eastAsia"/>
        </w:rPr>
        <w:t>클래스를 사용한다.</w:t>
      </w:r>
    </w:p>
    <w:p w14:paraId="08B8BC6C" w14:textId="4F65BD9A" w:rsidR="009C0DB4" w:rsidRDefault="009C0DB4" w:rsidP="009C0DB4">
      <w:pPr>
        <w:pStyle w:val="a"/>
      </w:pPr>
      <w:r>
        <w:t>Toast.makeText(</w:t>
      </w:r>
      <w:r>
        <w:rPr>
          <w:rFonts w:hint="eastAsia"/>
        </w:rPr>
        <w:t>this, "메시지"</w:t>
      </w:r>
      <w:r>
        <w:t>, Toast.LENGTH_LONG).show();</w:t>
      </w:r>
    </w:p>
    <w:p w14:paraId="0D27AE2A" w14:textId="30C27C24" w:rsidR="009C0DB4" w:rsidRDefault="009C0DB4" w:rsidP="009C0DB4">
      <w:r>
        <w:rPr>
          <w:rFonts w:hint="eastAsia"/>
        </w:rPr>
        <w:t xml:space="preserve">makeText는 </w:t>
      </w:r>
      <w:r>
        <w:t xml:space="preserve">Toast </w:t>
      </w:r>
      <w:r>
        <w:rPr>
          <w:rFonts w:hint="eastAsia"/>
        </w:rPr>
        <w:t xml:space="preserve">클래스의 </w:t>
      </w:r>
      <w:r>
        <w:t xml:space="preserve">public static </w:t>
      </w:r>
      <w:r>
        <w:rPr>
          <w:rFonts w:hint="eastAsia"/>
        </w:rPr>
        <w:t>메소드이다.</w:t>
      </w:r>
    </w:p>
    <w:p w14:paraId="24A9F05B" w14:textId="77777777" w:rsidR="009C0DB4" w:rsidRDefault="009C0DB4" w:rsidP="009C0DB4"/>
    <w:p w14:paraId="30214CA4" w14:textId="6D1DA0AD" w:rsidR="009C0DB4" w:rsidRDefault="009C0DB4" w:rsidP="009C0DB4">
      <w:r>
        <w:rPr>
          <w:rFonts w:hint="eastAsia"/>
        </w:rPr>
        <w:t xml:space="preserve">이 메소드의 첫째 파라미터 </w:t>
      </w:r>
      <w:r>
        <w:t>this</w:t>
      </w:r>
      <w:r>
        <w:rPr>
          <w:rFonts w:hint="eastAsia"/>
        </w:rPr>
        <w:t xml:space="preserve">는 현재 액티비티 객체의 </w:t>
      </w:r>
      <w:r>
        <w:t xml:space="preserve">this </w:t>
      </w:r>
      <w:r>
        <w:rPr>
          <w:rFonts w:hint="eastAsia"/>
        </w:rPr>
        <w:t>이다.</w:t>
      </w:r>
    </w:p>
    <w:p w14:paraId="3AC27B05" w14:textId="661F0BED" w:rsidR="009C0DB4" w:rsidRDefault="009C0DB4" w:rsidP="009C0DB4">
      <w:r>
        <w:rPr>
          <w:rFonts w:hint="eastAsia"/>
        </w:rPr>
        <w:t>둘째 파라미터는 화면에 표시할 문자열이다.</w:t>
      </w:r>
    </w:p>
    <w:p w14:paraId="33EA2FCD" w14:textId="77777777" w:rsidR="009C0DB4" w:rsidRDefault="009C0DB4" w:rsidP="009C0DB4"/>
    <w:p w14:paraId="22E82786" w14:textId="00681494" w:rsidR="009C0DB4" w:rsidRDefault="009C0DB4" w:rsidP="009C0DB4">
      <w:r>
        <w:rPr>
          <w:rFonts w:hint="eastAsia"/>
        </w:rPr>
        <w:t xml:space="preserve">셋째 파라미터는 </w:t>
      </w:r>
      <w:r>
        <w:t xml:space="preserve">LENGTH_SHORT, LENGTH_LONG </w:t>
      </w:r>
      <w:r>
        <w:rPr>
          <w:rFonts w:hint="eastAsia"/>
        </w:rPr>
        <w:t>둘 중의 하나이다.</w:t>
      </w:r>
    </w:p>
    <w:p w14:paraId="630552ED" w14:textId="3A66EEFA" w:rsidR="009C0DB4" w:rsidRDefault="009C0DB4" w:rsidP="009C0DB4">
      <w:r>
        <w:t xml:space="preserve">  LENGTH_SHORT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메시지가 보여지는 시간이 짧다.</w:t>
      </w:r>
    </w:p>
    <w:p w14:paraId="19EABF2B" w14:textId="56F5099A" w:rsidR="009C0DB4" w:rsidRDefault="009C0DB4" w:rsidP="009C0DB4">
      <w:r>
        <w:t xml:space="preserve">  LENGTH_LONG : </w:t>
      </w:r>
      <w:r>
        <w:rPr>
          <w:rFonts w:hint="eastAsia"/>
        </w:rPr>
        <w:t>좀 더 오래 메시지를 보여준다.</w:t>
      </w:r>
    </w:p>
    <w:p w14:paraId="117E3017" w14:textId="272FA47E" w:rsidR="009C0DB4" w:rsidRDefault="009C0DB4" w:rsidP="009C0DB4"/>
    <w:p w14:paraId="69C63A41" w14:textId="1FB110F0" w:rsidR="001C1BF1" w:rsidRDefault="001C1BF1" w:rsidP="009C0DB4"/>
    <w:p w14:paraId="66E38154" w14:textId="277746EE" w:rsidR="001C1BF1" w:rsidRDefault="001C1BF1" w:rsidP="009C0DB4"/>
    <w:p w14:paraId="25E8CE1D" w14:textId="7EF47C70" w:rsidR="001C1BF1" w:rsidRDefault="001C1BF1" w:rsidP="009C0DB4"/>
    <w:p w14:paraId="48F8118E" w14:textId="20760C36" w:rsidR="001C1BF1" w:rsidRDefault="001C1BF1" w:rsidP="001C1BF1">
      <w:pPr>
        <w:pStyle w:val="Heading2"/>
      </w:pPr>
      <w:bookmarkStart w:id="9" w:name="_Toc491873674"/>
      <w:r>
        <w:rPr>
          <w:rFonts w:hint="eastAsia"/>
        </w:rPr>
        <w:lastRenderedPageBreak/>
        <w:t>실행</w:t>
      </w:r>
      <w:bookmarkEnd w:id="9"/>
    </w:p>
    <w:p w14:paraId="6BBF3F4B" w14:textId="548DAC2D" w:rsidR="001C1BF1" w:rsidRDefault="001C1BF1" w:rsidP="001C1BF1"/>
    <w:p w14:paraId="5A13256B" w14:textId="0AF1BCFA" w:rsidR="001C1BF1" w:rsidRPr="001C1BF1" w:rsidRDefault="001C1BF1" w:rsidP="001C1BF1">
      <w:r>
        <w:rPr>
          <w:rFonts w:hint="eastAsia"/>
          <w:noProof/>
        </w:rPr>
        <w:drawing>
          <wp:inline distT="0" distB="0" distL="0" distR="0" wp14:anchorId="02877D5B" wp14:editId="0644ED04">
            <wp:extent cx="2985948" cy="560070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20" cy="561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AC65" w14:textId="77777777" w:rsidR="009C0DB4" w:rsidRDefault="009C0DB4" w:rsidP="009C0DB4"/>
    <w:p w14:paraId="6D29C4D0" w14:textId="56F15C02" w:rsidR="00754E1C" w:rsidRDefault="00754E1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463981D" w14:textId="6B1DA57A" w:rsidR="002B472C" w:rsidRDefault="00754E1C" w:rsidP="00754E1C">
      <w:pPr>
        <w:pStyle w:val="Heading1"/>
      </w:pPr>
      <w:bookmarkStart w:id="10" w:name="_Toc491873675"/>
      <w:r>
        <w:rPr>
          <w:rFonts w:hint="eastAsia"/>
        </w:rPr>
        <w:lastRenderedPageBreak/>
        <w:t>회원 가입 화면</w:t>
      </w:r>
      <w:r w:rsidR="00FB208D">
        <w:t xml:space="preserve"> </w:t>
      </w:r>
      <w:r w:rsidR="00FB208D">
        <w:rPr>
          <w:rFonts w:hint="eastAsia"/>
        </w:rPr>
        <w:t>만들기</w:t>
      </w:r>
      <w:bookmarkEnd w:id="10"/>
    </w:p>
    <w:p w14:paraId="3267BE20" w14:textId="0EA63347" w:rsidR="00754E1C" w:rsidRDefault="00754E1C" w:rsidP="00754E1C"/>
    <w:p w14:paraId="137DEDA9" w14:textId="6CDF7BEB" w:rsidR="004E1D59" w:rsidRDefault="004E1D59" w:rsidP="004E1D59">
      <w:pPr>
        <w:pStyle w:val="Heading2"/>
      </w:pPr>
      <w:bookmarkStart w:id="11" w:name="_Toc491873676"/>
      <w:r>
        <w:rPr>
          <w:rFonts w:hint="eastAsia"/>
        </w:rPr>
        <w:t>새 Activity</w:t>
      </w:r>
      <w:r>
        <w:t xml:space="preserve"> </w:t>
      </w:r>
      <w:r>
        <w:rPr>
          <w:rFonts w:hint="eastAsia"/>
        </w:rPr>
        <w:t>생성</w:t>
      </w:r>
      <w:bookmarkEnd w:id="11"/>
    </w:p>
    <w:p w14:paraId="6AF18217" w14:textId="0A38A4C4" w:rsidR="004E1D59" w:rsidRDefault="004E1D59" w:rsidP="004E1D59">
      <w:r>
        <w:rPr>
          <w:rFonts w:hint="eastAsia"/>
          <w:noProof/>
        </w:rPr>
        <w:drawing>
          <wp:inline distT="0" distB="0" distL="0" distR="0" wp14:anchorId="0D24DC7E" wp14:editId="1BEF1CC0">
            <wp:extent cx="6642100" cy="513270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9E10" w14:textId="6BF4D7CC" w:rsidR="004E1D59" w:rsidRDefault="004E1D59" w:rsidP="004E1D59">
      <w:r>
        <w:t xml:space="preserve">Project </w:t>
      </w:r>
      <w:r>
        <w:rPr>
          <w:rFonts w:hint="eastAsia"/>
        </w:rPr>
        <w:t xml:space="preserve">창에서 </w:t>
      </w:r>
      <w:r>
        <w:t xml:space="preserve">app </w:t>
      </w:r>
      <w:r>
        <w:rPr>
          <w:rFonts w:hint="eastAsia"/>
        </w:rPr>
        <w:t>폴더를 마우스 오른쪽 버튼으로 클릭하고</w:t>
      </w:r>
    </w:p>
    <w:p w14:paraId="2B078C58" w14:textId="348ACB05" w:rsidR="004E1D59" w:rsidRDefault="004E1D59" w:rsidP="004E1D59">
      <w:r>
        <w:rPr>
          <w:rFonts w:hint="eastAsia"/>
        </w:rPr>
        <w:t xml:space="preserve">메뉴에서 </w:t>
      </w:r>
      <w:r>
        <w:t xml:space="preserve">New - Activity - Empty Activity </w:t>
      </w:r>
      <w:r>
        <w:rPr>
          <w:rFonts w:hint="eastAsia"/>
        </w:rPr>
        <w:t>클릭</w:t>
      </w:r>
    </w:p>
    <w:p w14:paraId="4B9B44A6" w14:textId="7574389E" w:rsidR="004E1D59" w:rsidRDefault="004E1D59" w:rsidP="004E1D59"/>
    <w:p w14:paraId="06ACF186" w14:textId="1EB9EB54" w:rsidR="004E1D59" w:rsidRDefault="004E1D59" w:rsidP="004E1D59"/>
    <w:p w14:paraId="5D85BE45" w14:textId="1DE65447" w:rsidR="004E1D59" w:rsidRDefault="00A10BC0" w:rsidP="004E1D59">
      <w:r>
        <w:rPr>
          <w:noProof/>
        </w:rPr>
        <w:lastRenderedPageBreak/>
        <w:drawing>
          <wp:inline distT="0" distB="0" distL="0" distR="0" wp14:anchorId="283BF6D8" wp14:editId="63B1763F">
            <wp:extent cx="6080365" cy="51339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2052" cy="513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C73B" w14:textId="2B4BAFC2" w:rsidR="004E1D59" w:rsidRDefault="004E1D59" w:rsidP="004E1D59">
      <w:r>
        <w:rPr>
          <w:rFonts w:hint="eastAsia"/>
        </w:rPr>
        <w:t xml:space="preserve">위와 같이 입력하고 </w:t>
      </w:r>
      <w:r>
        <w:t xml:space="preserve">Finish </w:t>
      </w:r>
      <w:r>
        <w:rPr>
          <w:rFonts w:hint="eastAsia"/>
        </w:rPr>
        <w:t>버튼 클릭</w:t>
      </w:r>
    </w:p>
    <w:p w14:paraId="11A27F8B" w14:textId="4792447A" w:rsidR="00FB208D" w:rsidRDefault="00FB208D" w:rsidP="004E1D59"/>
    <w:p w14:paraId="5159CAB2" w14:textId="462895B4" w:rsidR="00FB208D" w:rsidRDefault="00FB208D" w:rsidP="004E1D59"/>
    <w:p w14:paraId="1E03E65F" w14:textId="47728AA6" w:rsidR="00FB208D" w:rsidRDefault="00FB208D" w:rsidP="00FB208D">
      <w:pPr>
        <w:pStyle w:val="Heading2"/>
      </w:pPr>
      <w:bookmarkStart w:id="12" w:name="_Toc491873677"/>
      <w:r>
        <w:rPr>
          <w:rFonts w:hint="eastAsia"/>
        </w:rPr>
        <w:t>생성된 파일</w:t>
      </w:r>
      <w:bookmarkEnd w:id="12"/>
    </w:p>
    <w:p w14:paraId="4A0454CE" w14:textId="3B353284" w:rsidR="004E1D59" w:rsidRDefault="004E1D59" w:rsidP="004E1D59"/>
    <w:p w14:paraId="02DFBF5C" w14:textId="1E8312B8" w:rsidR="004E1D59" w:rsidRDefault="000266BC" w:rsidP="004E1D59">
      <w:r>
        <w:t xml:space="preserve">SingupActivity.java </w:t>
      </w:r>
      <w:r>
        <w:rPr>
          <w:rFonts w:hint="eastAsia"/>
        </w:rPr>
        <w:t xml:space="preserve">파일과 </w:t>
      </w:r>
      <w:r>
        <w:t xml:space="preserve">activity_signup.xml </w:t>
      </w:r>
      <w:r>
        <w:rPr>
          <w:rFonts w:hint="eastAsia"/>
        </w:rPr>
        <w:t>파일이 생성된다.</w:t>
      </w:r>
    </w:p>
    <w:p w14:paraId="78A36724" w14:textId="7921BF2B" w:rsidR="000266BC" w:rsidRDefault="000266BC" w:rsidP="004E1D59"/>
    <w:p w14:paraId="1EAFBF0F" w14:textId="611FC782" w:rsidR="000266BC" w:rsidRDefault="000266BC" w:rsidP="004E1D59">
      <w:r>
        <w:rPr>
          <w:rFonts w:hint="eastAsia"/>
        </w:rPr>
        <w:t xml:space="preserve">SingupActivity.java </w:t>
      </w:r>
      <w:r>
        <w:t xml:space="preserve"> </w:t>
      </w:r>
      <w:r>
        <w:rPr>
          <w:rFonts w:hint="eastAsia"/>
        </w:rPr>
        <w:t>: SignupActivity</w:t>
      </w:r>
      <w:r>
        <w:t xml:space="preserve"> </w:t>
      </w:r>
      <w:r>
        <w:rPr>
          <w:rFonts w:hint="eastAsia"/>
        </w:rPr>
        <w:t>클래스 소스 파일</w:t>
      </w:r>
    </w:p>
    <w:p w14:paraId="1A039DD6" w14:textId="104BC17D" w:rsidR="000266BC" w:rsidRDefault="000266BC" w:rsidP="004E1D59">
      <w:r>
        <w:rPr>
          <w:rFonts w:hint="eastAsia"/>
        </w:rPr>
        <w:t xml:space="preserve">activity_signuup.xml : </w:t>
      </w:r>
      <w:r>
        <w:t xml:space="preserve">SignupActivity </w:t>
      </w:r>
      <w:r>
        <w:rPr>
          <w:rFonts w:hint="eastAsia"/>
        </w:rPr>
        <w:t xml:space="preserve">레이아웃 리소스 </w:t>
      </w:r>
      <w:r>
        <w:t xml:space="preserve">XML </w:t>
      </w:r>
      <w:r>
        <w:rPr>
          <w:rFonts w:hint="eastAsia"/>
        </w:rPr>
        <w:t>파일</w:t>
      </w:r>
    </w:p>
    <w:p w14:paraId="454A9028" w14:textId="247C2736" w:rsidR="000266BC" w:rsidRDefault="000266BC" w:rsidP="004E1D59"/>
    <w:p w14:paraId="49F903FE" w14:textId="54B6575B" w:rsidR="000266BC" w:rsidRDefault="000266BC" w:rsidP="004E1D59"/>
    <w:p w14:paraId="72420FCD" w14:textId="28BB4D5F" w:rsidR="00FB208D" w:rsidRDefault="00FB208D" w:rsidP="004E1D59"/>
    <w:p w14:paraId="34940756" w14:textId="556AC355" w:rsidR="00FB208D" w:rsidRDefault="00FB208D" w:rsidP="004E1D59"/>
    <w:p w14:paraId="7BD47C67" w14:textId="1247CF61" w:rsidR="00FB208D" w:rsidRDefault="00FB208D" w:rsidP="004E1D59"/>
    <w:p w14:paraId="67EB7914" w14:textId="616A6E46" w:rsidR="00FB208D" w:rsidRDefault="00FB208D" w:rsidP="004E1D59"/>
    <w:p w14:paraId="4D7B8ED7" w14:textId="77777777" w:rsidR="00FB208D" w:rsidRDefault="00FB208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4B155596" w14:textId="39D3A88D" w:rsidR="00FB208D" w:rsidRDefault="00562DE1" w:rsidP="00FB208D">
      <w:pPr>
        <w:pStyle w:val="Heading1"/>
      </w:pPr>
      <w:bookmarkStart w:id="13" w:name="_Toc491873678"/>
      <w:r>
        <w:rPr>
          <w:rFonts w:hint="eastAsia"/>
        </w:rPr>
        <w:lastRenderedPageBreak/>
        <w:t xml:space="preserve">회원 가입 화면 </w:t>
      </w:r>
      <w:r w:rsidR="00FB208D">
        <w:rPr>
          <w:rFonts w:hint="eastAsia"/>
        </w:rPr>
        <w:t>레이아웃</w:t>
      </w:r>
      <w:bookmarkEnd w:id="13"/>
    </w:p>
    <w:p w14:paraId="2A37486C" w14:textId="77777777" w:rsidR="00562DE1" w:rsidRDefault="00562DE1" w:rsidP="00562DE1"/>
    <w:p w14:paraId="22A7167D" w14:textId="6C3D73E4" w:rsidR="00562DE1" w:rsidRDefault="00562DE1" w:rsidP="00562DE1">
      <w:r>
        <w:rPr>
          <w:rFonts w:hint="eastAsia"/>
        </w:rPr>
        <w:t>activity_signup.xml 파일 수정</w:t>
      </w:r>
    </w:p>
    <w:p w14:paraId="0C93D88F" w14:textId="43F3D81C" w:rsidR="00562DE1" w:rsidRDefault="00562DE1" w:rsidP="00562DE1"/>
    <w:p w14:paraId="7CB68DE7" w14:textId="3C0CD1A6" w:rsidR="00562DE1" w:rsidRDefault="00562DE1" w:rsidP="00562DE1"/>
    <w:p w14:paraId="0444D717" w14:textId="338EA44C" w:rsidR="009F6572" w:rsidRDefault="006A1D7F" w:rsidP="009F6572">
      <w:pPr>
        <w:pStyle w:val="Heading2"/>
      </w:pPr>
      <w:bookmarkStart w:id="14" w:name="_Toc491873679"/>
      <w:r>
        <w:rPr>
          <w:rFonts w:hint="eastAsia"/>
        </w:rPr>
        <w:t xml:space="preserve">로그인 아이디 </w:t>
      </w:r>
      <w:r>
        <w:t xml:space="preserve">TextView </w:t>
      </w:r>
      <w:r>
        <w:rPr>
          <w:rFonts w:hint="eastAsia"/>
        </w:rPr>
        <w:t>추가</w:t>
      </w:r>
      <w:bookmarkEnd w:id="14"/>
    </w:p>
    <w:p w14:paraId="0241D580" w14:textId="6EB5EFB9" w:rsidR="00E262B2" w:rsidRPr="00E262B2" w:rsidRDefault="0076246E" w:rsidP="00E262B2">
      <w:r>
        <w:rPr>
          <w:rFonts w:hint="eastAsia"/>
          <w:noProof/>
        </w:rPr>
        <w:drawing>
          <wp:inline distT="0" distB="0" distL="0" distR="0" wp14:anchorId="7B535BD2" wp14:editId="1C547269">
            <wp:extent cx="6635115" cy="18141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386D" w14:textId="24C166BC" w:rsidR="006A1D7F" w:rsidRDefault="006A1D7F" w:rsidP="006A1D7F"/>
    <w:p w14:paraId="4EBEE99C" w14:textId="36A97A09" w:rsidR="0076246E" w:rsidRDefault="006A1D7F" w:rsidP="006A1D7F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TextView </w:t>
      </w:r>
      <w:r>
        <w:rPr>
          <w:rFonts w:hint="eastAsia"/>
        </w:rPr>
        <w:t>항목을 액티비티 화면에 드래그 드롭</w:t>
      </w:r>
      <w:r w:rsidR="0076246E">
        <w:rPr>
          <w:rFonts w:hint="eastAsia"/>
        </w:rPr>
        <w:t>하고,</w:t>
      </w:r>
    </w:p>
    <w:p w14:paraId="41CF6497" w14:textId="524FC2B9" w:rsidR="0076246E" w:rsidRDefault="0076246E" w:rsidP="006A1D7F">
      <w:r>
        <w:rPr>
          <w:rFonts w:hint="eastAsia"/>
        </w:rPr>
        <w:t xml:space="preserve">위쪽과 왼쪽 </w:t>
      </w:r>
      <w:r>
        <w:t xml:space="preserve">constraint </w:t>
      </w:r>
      <w:r>
        <w:rPr>
          <w:rFonts w:hint="eastAsia"/>
        </w:rPr>
        <w:t>연결선만 화면 끝에 연결한다.</w:t>
      </w:r>
    </w:p>
    <w:p w14:paraId="58EE25B2" w14:textId="3CF9E7B7" w:rsidR="0076246E" w:rsidRDefault="0076246E" w:rsidP="006A1D7F">
      <w:r>
        <w:rPr>
          <w:rFonts w:hint="eastAsia"/>
        </w:rPr>
        <w:t xml:space="preserve">이렇게 연결하면, </w:t>
      </w:r>
      <w:r>
        <w:t xml:space="preserve">TextView </w:t>
      </w:r>
      <w:r>
        <w:rPr>
          <w:rFonts w:hint="eastAsia"/>
        </w:rPr>
        <w:t xml:space="preserve">객체가 </w:t>
      </w:r>
      <w:r w:rsidR="00B87965">
        <w:rPr>
          <w:rFonts w:hint="eastAsia"/>
        </w:rPr>
        <w:t>화면 왼쪽 위에 위치하게 된다.</w:t>
      </w:r>
    </w:p>
    <w:p w14:paraId="5A3B2CE6" w14:textId="77777777" w:rsidR="00B87965" w:rsidRDefault="00B87965" w:rsidP="006A1D7F"/>
    <w:p w14:paraId="69C35C0C" w14:textId="5B31D06E" w:rsidR="00B87965" w:rsidRDefault="00B87965" w:rsidP="006A1D7F">
      <w:r>
        <w:rPr>
          <w:rFonts w:hint="eastAsia"/>
        </w:rPr>
        <w:t xml:space="preserve">그렇지만 화면 끝에 딱 붙지는 않고, 기본적으로 </w:t>
      </w:r>
      <w:r>
        <w:t xml:space="preserve">8 </w:t>
      </w:r>
      <w:r>
        <w:rPr>
          <w:rFonts w:hint="eastAsia"/>
        </w:rPr>
        <w:t>크기의 여백(</w:t>
      </w:r>
      <w:r>
        <w:t>margin)</w:t>
      </w:r>
      <w:r>
        <w:rPr>
          <w:rFonts w:hint="eastAsia"/>
        </w:rPr>
        <w:t>을 둔다.</w:t>
      </w:r>
    </w:p>
    <w:p w14:paraId="21160426" w14:textId="6AB6CCD7" w:rsidR="00B87965" w:rsidRPr="0076246E" w:rsidRDefault="00B87965" w:rsidP="006A1D7F">
      <w:r>
        <w:rPr>
          <w:rFonts w:hint="eastAsia"/>
        </w:rPr>
        <w:t>여백을 조정하려면, 위 화면에서 8 로 표시된 부분을 클릭하면 된다.</w:t>
      </w:r>
    </w:p>
    <w:p w14:paraId="455D97F2" w14:textId="15E093CA" w:rsidR="0076246E" w:rsidRDefault="0076246E" w:rsidP="006A1D7F"/>
    <w:p w14:paraId="6392634E" w14:textId="77777777" w:rsidR="0076246E" w:rsidRDefault="0076246E" w:rsidP="006A1D7F"/>
    <w:p w14:paraId="25BDCCC2" w14:textId="4394E2D9" w:rsidR="006A1D7F" w:rsidRDefault="006A1D7F" w:rsidP="006A1D7F">
      <w:r>
        <w:rPr>
          <w:rFonts w:hint="eastAsia"/>
        </w:rPr>
        <w:t xml:space="preserve">화면에 문자열을 표시하기 위한 </w:t>
      </w:r>
      <w:r>
        <w:t xml:space="preserve">TextView </w:t>
      </w:r>
      <w:r>
        <w:rPr>
          <w:rFonts w:hint="eastAsia"/>
        </w:rPr>
        <w:t>객체가 액티비티에 추가된다.</w:t>
      </w:r>
    </w:p>
    <w:p w14:paraId="77BBC847" w14:textId="4A30BAF2" w:rsidR="006A1D7F" w:rsidRDefault="006A1D7F" w:rsidP="006A1D7F"/>
    <w:p w14:paraId="4A80A809" w14:textId="080E9805" w:rsidR="006A1D7F" w:rsidRDefault="006A1D7F" w:rsidP="006A1D7F">
      <w:r>
        <w:t xml:space="preserve">TextView </w:t>
      </w:r>
      <w:r>
        <w:rPr>
          <w:rFonts w:hint="eastAsia"/>
        </w:rPr>
        <w:t xml:space="preserve">객체에 표시되는 문자열을 </w:t>
      </w:r>
      <w:r>
        <w:t xml:space="preserve">text </w:t>
      </w:r>
      <w:r>
        <w:rPr>
          <w:rFonts w:hint="eastAsia"/>
        </w:rPr>
        <w:t>속성에 입력해야 한다.</w:t>
      </w:r>
    </w:p>
    <w:p w14:paraId="32EA99C3" w14:textId="28421DDB" w:rsidR="006A1D7F" w:rsidRDefault="006A1D7F" w:rsidP="006A1D7F">
      <w:r>
        <w:rPr>
          <w:rFonts w:hint="eastAsia"/>
        </w:rPr>
        <w:t>화면에 표시될 문자열을 문자열 리소스로 만들어 주는 것이 바람직하다.</w:t>
      </w:r>
    </w:p>
    <w:p w14:paraId="5EB6D974" w14:textId="0CF18DD9" w:rsidR="006A1D7F" w:rsidRDefault="006A1D7F" w:rsidP="006A1D7F"/>
    <w:p w14:paraId="29DB88D6" w14:textId="71D24C97" w:rsidR="006A1D7F" w:rsidRDefault="00B87965" w:rsidP="006A1D7F">
      <w:r>
        <w:rPr>
          <w:noProof/>
        </w:rPr>
        <w:drawing>
          <wp:inline distT="0" distB="0" distL="0" distR="0" wp14:anchorId="16FB3E4A" wp14:editId="0F19F604">
            <wp:extent cx="5724525" cy="35288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76" cy="352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E0CE" w14:textId="58F8BEAA" w:rsidR="006A1D7F" w:rsidRDefault="006A1D7F" w:rsidP="006A1D7F"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 xml:space="preserve">속성 오른쪽 </w:t>
      </w:r>
      <w:r w:rsidR="00D725C8">
        <w:t>...</w:t>
      </w:r>
      <w:r>
        <w:rPr>
          <w:rFonts w:hint="eastAsia"/>
        </w:rPr>
        <w:t>을 클릭하여 문자열 리소스를 생성하자.</w:t>
      </w:r>
    </w:p>
    <w:p w14:paraId="2F2D7668" w14:textId="6DF332C0" w:rsidR="006A1D7F" w:rsidRDefault="006A1D7F" w:rsidP="006A1D7F"/>
    <w:p w14:paraId="6778A7CA" w14:textId="0E0E240B" w:rsidR="006A1D7F" w:rsidRDefault="00D725C8" w:rsidP="006A1D7F">
      <w:r>
        <w:rPr>
          <w:noProof/>
        </w:rPr>
        <w:lastRenderedPageBreak/>
        <w:drawing>
          <wp:inline distT="0" distB="0" distL="0" distR="0" wp14:anchorId="6CE9558F" wp14:editId="30CFB382">
            <wp:extent cx="3448050" cy="3037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01" cy="30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F04A" w14:textId="4881CCB8" w:rsidR="006A1D7F" w:rsidRDefault="00D725C8" w:rsidP="006A1D7F">
      <w:r>
        <w:rPr>
          <w:rFonts w:hint="eastAsia"/>
        </w:rPr>
        <w:t xml:space="preserve">Add </w:t>
      </w:r>
      <w:r w:rsidR="006A1D7F">
        <w:rPr>
          <w:rFonts w:hint="eastAsia"/>
        </w:rPr>
        <w:t>New Resource - New string value 버튼을 클릭</w:t>
      </w:r>
    </w:p>
    <w:p w14:paraId="02005385" w14:textId="77777777" w:rsidR="006A1D7F" w:rsidRDefault="006A1D7F" w:rsidP="006A1D7F"/>
    <w:p w14:paraId="4AF1C23C" w14:textId="2F5E3F13" w:rsidR="006A1D7F" w:rsidRDefault="00D725C8" w:rsidP="006A1D7F">
      <w:r>
        <w:rPr>
          <w:noProof/>
        </w:rPr>
        <w:drawing>
          <wp:inline distT="0" distB="0" distL="0" distR="0" wp14:anchorId="4DA67BD1" wp14:editId="08B1066B">
            <wp:extent cx="2106499" cy="3200400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9464" cy="32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33E7" w14:textId="2F74C55F" w:rsidR="006A1D7F" w:rsidRDefault="006A1D7F" w:rsidP="006A1D7F"/>
    <w:p w14:paraId="2DC49658" w14:textId="365A1A33" w:rsidR="0076246E" w:rsidRDefault="00F911CA" w:rsidP="006A1D7F">
      <w:r>
        <w:rPr>
          <w:noProof/>
        </w:rPr>
        <w:drawing>
          <wp:inline distT="0" distB="0" distL="0" distR="0" wp14:anchorId="38CB1541" wp14:editId="6BB724CA">
            <wp:extent cx="4686300" cy="25213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57" cy="252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D41E" w14:textId="33D6A83C" w:rsidR="00F911CA" w:rsidRDefault="00F911CA" w:rsidP="006A1D7F">
      <w:r>
        <w:rPr>
          <w:rFonts w:hint="eastAsia"/>
        </w:rPr>
        <w:t>방금 생성한</w:t>
      </w:r>
      <w:r>
        <w:t xml:space="preserve"> </w:t>
      </w:r>
      <w:r>
        <w:rPr>
          <w:rFonts w:hint="eastAsia"/>
        </w:rPr>
        <w:t xml:space="preserve">문자열 리소스의 </w:t>
      </w:r>
      <w:r>
        <w:t>ID</w:t>
      </w:r>
      <w:r>
        <w:rPr>
          <w:rFonts w:hint="eastAsia"/>
        </w:rPr>
        <w:t>는 @string/loginId</w:t>
      </w:r>
      <w:r>
        <w:t xml:space="preserve"> </w:t>
      </w:r>
      <w:r>
        <w:rPr>
          <w:rFonts w:hint="eastAsia"/>
        </w:rPr>
        <w:t>이다.</w:t>
      </w:r>
    </w:p>
    <w:p w14:paraId="02D48F99" w14:textId="77777777" w:rsidR="0076246E" w:rsidRDefault="0076246E" w:rsidP="006A1D7F"/>
    <w:p w14:paraId="4ACFDB2E" w14:textId="412650EA" w:rsidR="006A1D7F" w:rsidRPr="006A1D7F" w:rsidRDefault="006A1D7F" w:rsidP="006A1D7F"/>
    <w:p w14:paraId="44E510D7" w14:textId="76819DA0" w:rsidR="000266BC" w:rsidRDefault="000266BC" w:rsidP="000266BC">
      <w:pPr>
        <w:pStyle w:val="Heading2"/>
      </w:pPr>
      <w:bookmarkStart w:id="15" w:name="_Toc491873680"/>
      <w:r>
        <w:rPr>
          <w:rFonts w:hint="eastAsia"/>
        </w:rPr>
        <w:lastRenderedPageBreak/>
        <w:t xml:space="preserve">activity_signup.xml </w:t>
      </w:r>
      <w:r w:rsidR="0031414D">
        <w:t xml:space="preserve">- </w:t>
      </w:r>
      <w:r w:rsidR="0031414D">
        <w:rPr>
          <w:rFonts w:hint="eastAsia"/>
        </w:rPr>
        <w:t xml:space="preserve">로그인 아이디 입력 </w:t>
      </w:r>
      <w:r w:rsidR="0031414D">
        <w:t xml:space="preserve">EditText </w:t>
      </w:r>
      <w:r w:rsidR="0031414D">
        <w:rPr>
          <w:rFonts w:hint="eastAsia"/>
        </w:rPr>
        <w:t>추가</w:t>
      </w:r>
      <w:bookmarkEnd w:id="15"/>
    </w:p>
    <w:p w14:paraId="6588FB88" w14:textId="77777777" w:rsidR="00B71C2C" w:rsidRPr="00B71C2C" w:rsidRDefault="00B71C2C" w:rsidP="00B71C2C"/>
    <w:p w14:paraId="26DCD9D4" w14:textId="54F6FBC8" w:rsidR="00F911CA" w:rsidRDefault="00363161" w:rsidP="00F911CA">
      <w:r>
        <w:rPr>
          <w:noProof/>
        </w:rPr>
        <w:drawing>
          <wp:inline distT="0" distB="0" distL="0" distR="0" wp14:anchorId="36118403" wp14:editId="65284549">
            <wp:extent cx="6638925" cy="37909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1975" w14:textId="0EAC5E10" w:rsidR="00F911CA" w:rsidRDefault="00F911CA" w:rsidP="00F911CA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>창에서 Plain Text</w:t>
      </w:r>
      <w:r>
        <w:t xml:space="preserve"> </w:t>
      </w:r>
      <w:r>
        <w:rPr>
          <w:rFonts w:hint="eastAsia"/>
        </w:rPr>
        <w:t>항목을 액티비티 화면에 드래그 드롭하자.</w:t>
      </w:r>
    </w:p>
    <w:p w14:paraId="05A15612" w14:textId="70AA4D68" w:rsidR="00F911CA" w:rsidRDefault="00F911CA" w:rsidP="00F911CA">
      <w:r>
        <w:rPr>
          <w:rFonts w:hint="eastAsia"/>
        </w:rPr>
        <w:t>Plain Text</w:t>
      </w:r>
      <w:r>
        <w:t xml:space="preserve"> </w:t>
      </w:r>
      <w:r>
        <w:rPr>
          <w:rFonts w:hint="eastAsia"/>
        </w:rPr>
        <w:t xml:space="preserve">항목은 </w:t>
      </w:r>
      <w:r>
        <w:t xml:space="preserve">EditText </w:t>
      </w:r>
      <w:r>
        <w:rPr>
          <w:rFonts w:hint="eastAsia"/>
        </w:rPr>
        <w:t>클래스 객체이다.</w:t>
      </w:r>
    </w:p>
    <w:p w14:paraId="506892BB" w14:textId="07C09E99" w:rsidR="00F911CA" w:rsidRDefault="00F911CA" w:rsidP="00F911CA"/>
    <w:p w14:paraId="03910557" w14:textId="0E87FC9F" w:rsidR="00F911CA" w:rsidRDefault="00F911CA" w:rsidP="00F911CA">
      <w:r>
        <w:rPr>
          <w:rFonts w:hint="eastAsia"/>
        </w:rPr>
        <w:t xml:space="preserve">위쪽 </w:t>
      </w:r>
      <w:r>
        <w:t xml:space="preserve">constraint </w:t>
      </w:r>
      <w:r>
        <w:rPr>
          <w:rFonts w:hint="eastAsia"/>
        </w:rPr>
        <w:t xml:space="preserve">연결선을 </w:t>
      </w:r>
      <w:r>
        <w:t xml:space="preserve">TextView </w:t>
      </w:r>
      <w:r>
        <w:rPr>
          <w:rFonts w:hint="eastAsia"/>
        </w:rPr>
        <w:t>아래에 연결하고</w:t>
      </w:r>
    </w:p>
    <w:p w14:paraId="11F30D3F" w14:textId="226616BA" w:rsidR="00F911CA" w:rsidRDefault="00F911CA" w:rsidP="00F911CA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연결하자.</w:t>
      </w:r>
    </w:p>
    <w:p w14:paraId="4182988A" w14:textId="608849F9" w:rsidR="00363161" w:rsidRDefault="00363161" w:rsidP="00F911CA">
      <w:r>
        <w:rPr>
          <w:rFonts w:hint="eastAsia"/>
        </w:rPr>
        <w:t xml:space="preserve">오른쪽 </w:t>
      </w:r>
      <w:r>
        <w:t xml:space="preserve">constraint </w:t>
      </w:r>
      <w:r>
        <w:rPr>
          <w:rFonts w:hint="eastAsia"/>
        </w:rPr>
        <w:t>연결선을 화면 오른쪽 끝에 연결하자.</w:t>
      </w:r>
    </w:p>
    <w:p w14:paraId="3DBE691B" w14:textId="20749E21" w:rsidR="00B71C2C" w:rsidRDefault="00B71C2C" w:rsidP="00F911CA"/>
    <w:p w14:paraId="34E31249" w14:textId="7CA1197D" w:rsidR="00363161" w:rsidRDefault="00363161" w:rsidP="00F911CA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 xml:space="preserve">속성에 </w:t>
      </w:r>
      <w:r>
        <w:t xml:space="preserve">editText_loginId </w:t>
      </w:r>
      <w:r>
        <w:rPr>
          <w:rFonts w:hint="eastAsia"/>
        </w:rPr>
        <w:t>을 입력하자.</w:t>
      </w:r>
    </w:p>
    <w:p w14:paraId="4B5BDB1A" w14:textId="3F408C72" w:rsidR="00363161" w:rsidRDefault="00363161" w:rsidP="00F911CA">
      <w:r>
        <w:rPr>
          <w:rFonts w:hint="eastAsia"/>
        </w:rPr>
        <w:t xml:space="preserve">화면 왼쪽의 </w:t>
      </w:r>
      <w:r>
        <w:t xml:space="preserve">Component Tree </w:t>
      </w:r>
      <w:r>
        <w:rPr>
          <w:rFonts w:hint="eastAsia"/>
        </w:rPr>
        <w:t>창을 보면,</w:t>
      </w:r>
      <w:r>
        <w:t xml:space="preserve"> TextView </w:t>
      </w:r>
      <w:r>
        <w:rPr>
          <w:rFonts w:hint="eastAsia"/>
        </w:rPr>
        <w:t xml:space="preserve">객체 하나와 </w:t>
      </w:r>
      <w:r>
        <w:t xml:space="preserve">EditText </w:t>
      </w:r>
      <w:r>
        <w:rPr>
          <w:rFonts w:hint="eastAsia"/>
        </w:rPr>
        <w:t xml:space="preserve">객체 하나가, </w:t>
      </w:r>
      <w:r>
        <w:t xml:space="preserve">ConstraintLayout </w:t>
      </w:r>
      <w:r>
        <w:rPr>
          <w:rFonts w:hint="eastAsia"/>
        </w:rPr>
        <w:t>객체 내부에 추가되었음을 확인할 수 있다.</w:t>
      </w:r>
    </w:p>
    <w:p w14:paraId="2D006186" w14:textId="77777777" w:rsidR="00363161" w:rsidRPr="00363161" w:rsidRDefault="00363161" w:rsidP="00F911CA"/>
    <w:p w14:paraId="3B7FAC41" w14:textId="60D37BF2" w:rsidR="00B71C2C" w:rsidRDefault="00B71C2C" w:rsidP="00B71C2C">
      <w:r>
        <w:t xml:space="preserve">text </w:t>
      </w:r>
      <w:r>
        <w:rPr>
          <w:rFonts w:hint="eastAsia"/>
        </w:rPr>
        <w:t>속성</w:t>
      </w:r>
      <w:r w:rsidR="00363161">
        <w:rPr>
          <w:rFonts w:hint="eastAsia"/>
        </w:rPr>
        <w:t xml:space="preserve"> 값을</w:t>
      </w:r>
      <w:r>
        <w:rPr>
          <w:rFonts w:hint="eastAsia"/>
        </w:rPr>
        <w:t xml:space="preserve"> 지우자.</w:t>
      </w:r>
    </w:p>
    <w:p w14:paraId="7417E369" w14:textId="7644D736" w:rsidR="00F911CA" w:rsidRDefault="00F911CA" w:rsidP="00F911CA"/>
    <w:p w14:paraId="4A011D17" w14:textId="15BBBD87" w:rsidR="00B71C2C" w:rsidRDefault="00B71C2C" w:rsidP="00B71C2C">
      <w:pPr>
        <w:pStyle w:val="Heading3"/>
      </w:pPr>
      <w:r>
        <w:rPr>
          <w:rFonts w:hint="eastAsia"/>
        </w:rPr>
        <w:t>layout_width</w:t>
      </w:r>
      <w:r>
        <w:t xml:space="preserve"> </w:t>
      </w:r>
      <w:r>
        <w:rPr>
          <w:rFonts w:hint="eastAsia"/>
        </w:rPr>
        <w:t>속성</w:t>
      </w:r>
    </w:p>
    <w:p w14:paraId="5E62A767" w14:textId="6585C356" w:rsidR="00B71C2C" w:rsidRDefault="00B71C2C" w:rsidP="00B71C2C">
      <w:r>
        <w:rPr>
          <w:rFonts w:hint="eastAsia"/>
        </w:rPr>
        <w:t>layout_width</w:t>
      </w:r>
      <w:r>
        <w:t xml:space="preserve"> </w:t>
      </w:r>
      <w:r>
        <w:rPr>
          <w:rFonts w:hint="eastAsia"/>
        </w:rPr>
        <w:t>속성은 가로 폭(</w:t>
      </w:r>
      <w:r>
        <w:t>width)</w:t>
      </w:r>
      <w:r>
        <w:rPr>
          <w:rFonts w:hint="eastAsia"/>
        </w:rPr>
        <w:t>을 지정하는 속성이다.</w:t>
      </w:r>
    </w:p>
    <w:p w14:paraId="57A3AA09" w14:textId="77777777" w:rsidR="00513965" w:rsidRDefault="00513965" w:rsidP="00B71C2C">
      <w:pPr>
        <w:rPr>
          <w:rFonts w:hint="eastAsia"/>
        </w:rPr>
      </w:pPr>
    </w:p>
    <w:p w14:paraId="27B6536C" w14:textId="77777777" w:rsidR="00513965" w:rsidRDefault="00F911CA" w:rsidP="00363161">
      <w:r>
        <w:t xml:space="preserve">layout_width </w:t>
      </w:r>
      <w:r>
        <w:rPr>
          <w:rFonts w:hint="eastAsia"/>
        </w:rPr>
        <w:t xml:space="preserve">속성 값을 </w:t>
      </w:r>
      <w:r w:rsidR="00363161">
        <w:t>0dp</w:t>
      </w:r>
      <w:r w:rsidR="00363161">
        <w:rPr>
          <w:rFonts w:hint="eastAsia"/>
        </w:rPr>
        <w:t>로 지정하면,</w:t>
      </w:r>
      <w:r w:rsidR="00363161">
        <w:t xml:space="preserve"> </w:t>
      </w:r>
      <w:r w:rsidR="00363161">
        <w:rPr>
          <w:rFonts w:hint="eastAsia"/>
        </w:rPr>
        <w:t>가로 방향 폭이 화면 크기가 된다.</w:t>
      </w:r>
      <w:r w:rsidR="008622B9">
        <w:t xml:space="preserve"> </w:t>
      </w:r>
    </w:p>
    <w:p w14:paraId="639E2B5E" w14:textId="0AF06AE9" w:rsidR="00513965" w:rsidRDefault="0048484A" w:rsidP="00363161">
      <w:r>
        <w:t xml:space="preserve">layout_width </w:t>
      </w:r>
      <w:r>
        <w:rPr>
          <w:rFonts w:hint="eastAsia"/>
        </w:rPr>
        <w:t xml:space="preserve">속성 값을 </w:t>
      </w:r>
      <w:r w:rsidR="00513965">
        <w:t>0dp</w:t>
      </w:r>
      <w:r w:rsidR="00513965">
        <w:rPr>
          <w:rFonts w:hint="eastAsia"/>
        </w:rPr>
        <w:t>로 지정하는 것</w:t>
      </w:r>
      <w:r>
        <w:rPr>
          <w:rFonts w:hint="eastAsia"/>
        </w:rPr>
        <w:t>은</w:t>
      </w:r>
      <w:r w:rsidR="00513965">
        <w:rPr>
          <w:rFonts w:hint="eastAsia"/>
        </w:rPr>
        <w:t>,</w:t>
      </w:r>
      <w:r w:rsidR="00513965">
        <w:t xml:space="preserve"> </w:t>
      </w:r>
      <w:r w:rsidR="008622B9">
        <w:t>match_constraint</w:t>
      </w:r>
      <w:r w:rsidR="001308F5">
        <w:t xml:space="preserve"> </w:t>
      </w:r>
      <w:r w:rsidR="00513965">
        <w:rPr>
          <w:rFonts w:hint="eastAsia"/>
        </w:rPr>
        <w:t>값을 지정하는 것</w:t>
      </w:r>
      <w:r>
        <w:rPr>
          <w:rFonts w:hint="eastAsia"/>
        </w:rPr>
        <w:t>과 효과가 같다.</w:t>
      </w:r>
    </w:p>
    <w:p w14:paraId="1013C993" w14:textId="77777777" w:rsidR="00363161" w:rsidRDefault="00363161" w:rsidP="00363161"/>
    <w:p w14:paraId="10E51D08" w14:textId="1D2FAE3F" w:rsidR="00F911CA" w:rsidRDefault="00F911CA" w:rsidP="00F911CA"/>
    <w:p w14:paraId="493C7855" w14:textId="5BCD64D7" w:rsidR="00B71C2C" w:rsidRDefault="00B71C2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53FE067" w14:textId="77777777" w:rsidR="00B71C2C" w:rsidRDefault="00B71C2C" w:rsidP="00B71C2C">
      <w:pPr>
        <w:pStyle w:val="Heading3"/>
      </w:pPr>
      <w:r>
        <w:rPr>
          <w:rFonts w:hint="eastAsia"/>
        </w:rPr>
        <w:lastRenderedPageBreak/>
        <w:t>hint</w:t>
      </w:r>
      <w:r>
        <w:t xml:space="preserve"> </w:t>
      </w:r>
      <w:r>
        <w:rPr>
          <w:rFonts w:hint="eastAsia"/>
        </w:rPr>
        <w:t>속성</w:t>
      </w:r>
    </w:p>
    <w:p w14:paraId="3E9096D3" w14:textId="77777777" w:rsidR="00B71C2C" w:rsidRDefault="00B71C2C" w:rsidP="00B71C2C">
      <w:r>
        <w:rPr>
          <w:rFonts w:hint="eastAsia"/>
        </w:rPr>
        <w:t>무엇을 입력할지 안내하는 문자열이 EditText의 배경에 표시될 수 있도록 해주는 속성이다.</w:t>
      </w:r>
    </w:p>
    <w:p w14:paraId="4BC92A55" w14:textId="0FD3BE86" w:rsidR="00B71C2C" w:rsidRDefault="00B71C2C" w:rsidP="00B71C2C">
      <w:r>
        <w:rPr>
          <w:rFonts w:hint="eastAsia"/>
        </w:rPr>
        <w:t>안내 문자열을 문자열 리소스로 만들어 주는 것이 바람직하다.</w:t>
      </w:r>
    </w:p>
    <w:p w14:paraId="4940C444" w14:textId="77777777" w:rsidR="00B71C2C" w:rsidRDefault="00B71C2C" w:rsidP="00B71C2C"/>
    <w:p w14:paraId="3D288ED4" w14:textId="652E1EB2" w:rsidR="00F911CA" w:rsidRDefault="00363161" w:rsidP="00F911CA">
      <w:r>
        <w:rPr>
          <w:noProof/>
        </w:rPr>
        <w:drawing>
          <wp:inline distT="0" distB="0" distL="0" distR="0" wp14:anchorId="54F996B2" wp14:editId="6710999A">
            <wp:extent cx="4914331" cy="3067050"/>
            <wp:effectExtent l="0" t="0" r="63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09" cy="306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B007" w14:textId="20A7BA06" w:rsidR="00F911CA" w:rsidRDefault="00F911CA" w:rsidP="00F911CA">
      <w:r>
        <w:rPr>
          <w:rFonts w:hint="eastAsia"/>
        </w:rPr>
        <w:t xml:space="preserve">hint 속성 옆의 </w:t>
      </w:r>
      <w:r>
        <w:t xml:space="preserve">... </w:t>
      </w:r>
      <w:r>
        <w:rPr>
          <w:rFonts w:hint="eastAsia"/>
        </w:rPr>
        <w:t>버튼을 클릭하자.</w:t>
      </w:r>
    </w:p>
    <w:p w14:paraId="5D9831DF" w14:textId="6DD26C43" w:rsidR="00B71C2C" w:rsidRDefault="00B71C2C" w:rsidP="00F911CA"/>
    <w:p w14:paraId="570D1B75" w14:textId="77777777" w:rsidR="00B71C2C" w:rsidRDefault="00B71C2C" w:rsidP="00B71C2C">
      <w:r>
        <w:rPr>
          <w:noProof/>
        </w:rPr>
        <w:drawing>
          <wp:inline distT="0" distB="0" distL="0" distR="0" wp14:anchorId="22E5EEC6" wp14:editId="6A05D913">
            <wp:extent cx="3448050" cy="303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501" cy="304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493D" w14:textId="2CE33145" w:rsidR="00B71C2C" w:rsidRDefault="00B71C2C" w:rsidP="00B71C2C">
      <w:r>
        <w:rPr>
          <w:rFonts w:hint="eastAsia"/>
        </w:rPr>
        <w:t>Add New Resource - New string value 버튼을 클릭</w:t>
      </w:r>
    </w:p>
    <w:p w14:paraId="45C63F4D" w14:textId="77777777" w:rsidR="00B71C2C" w:rsidRDefault="00B71C2C" w:rsidP="00F911CA"/>
    <w:p w14:paraId="5AB30481" w14:textId="3EE15736" w:rsidR="00F911CA" w:rsidRDefault="00F911CA" w:rsidP="00F911CA">
      <w:r>
        <w:rPr>
          <w:noProof/>
        </w:rPr>
        <w:lastRenderedPageBreak/>
        <w:drawing>
          <wp:inline distT="0" distB="0" distL="0" distR="0" wp14:anchorId="65DB9047" wp14:editId="35630F92">
            <wp:extent cx="2820940" cy="303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109" cy="304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875" w14:textId="77777777" w:rsidR="00F911CA" w:rsidRDefault="00F911CA" w:rsidP="00F911CA"/>
    <w:p w14:paraId="60CD3E77" w14:textId="76CA4C1F" w:rsidR="00F911CA" w:rsidRDefault="00363161" w:rsidP="00F911CA">
      <w:r>
        <w:rPr>
          <w:noProof/>
        </w:rPr>
        <w:drawing>
          <wp:inline distT="0" distB="0" distL="0" distR="0" wp14:anchorId="302B4BA7" wp14:editId="266C9F4D">
            <wp:extent cx="6047876" cy="3333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429" cy="33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F443" w14:textId="314545A0" w:rsidR="00F911CA" w:rsidRDefault="00F911CA" w:rsidP="00F911CA">
      <w:r>
        <w:rPr>
          <w:rFonts w:hint="eastAsia"/>
        </w:rPr>
        <w:t>hint</w:t>
      </w:r>
      <w:r>
        <w:t xml:space="preserve"> </w:t>
      </w:r>
      <w:r>
        <w:rPr>
          <w:rFonts w:hint="eastAsia"/>
        </w:rPr>
        <w:t xml:space="preserve">속성을 지정하면, 화면의 </w:t>
      </w:r>
      <w:r>
        <w:t>EditText</w:t>
      </w:r>
      <w:r>
        <w:rPr>
          <w:rFonts w:hint="eastAsia"/>
        </w:rPr>
        <w:t>에 안내 문구가 표시된다.</w:t>
      </w:r>
    </w:p>
    <w:p w14:paraId="206B65D3" w14:textId="65F7023C" w:rsidR="00F911CA" w:rsidRDefault="00F911CA" w:rsidP="00F911CA"/>
    <w:p w14:paraId="501D9C46" w14:textId="169B94D4" w:rsidR="00B71C2C" w:rsidRDefault="00B71C2C" w:rsidP="00F911CA"/>
    <w:p w14:paraId="69A93FB6" w14:textId="280DADAB" w:rsidR="00B71C2C" w:rsidRDefault="00B71C2C" w:rsidP="00B71C2C">
      <w:pPr>
        <w:pStyle w:val="Heading3"/>
      </w:pPr>
      <w:r>
        <w:rPr>
          <w:rFonts w:hint="eastAsia"/>
        </w:rPr>
        <w:lastRenderedPageBreak/>
        <w:t>inputType</w:t>
      </w:r>
      <w:r>
        <w:t xml:space="preserve"> </w:t>
      </w:r>
      <w:r>
        <w:rPr>
          <w:rFonts w:hint="eastAsia"/>
        </w:rPr>
        <w:t>속성</w:t>
      </w:r>
    </w:p>
    <w:p w14:paraId="2A5B5570" w14:textId="16CBAEB4" w:rsidR="00B71C2C" w:rsidRDefault="00363161" w:rsidP="00F911CA">
      <w:r>
        <w:rPr>
          <w:noProof/>
        </w:rPr>
        <w:drawing>
          <wp:inline distT="0" distB="0" distL="0" distR="0" wp14:anchorId="683E695C" wp14:editId="189918DD">
            <wp:extent cx="5077285" cy="322897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14" cy="322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0959" w14:textId="26766257" w:rsidR="00B71C2C" w:rsidRDefault="00B71C2C" w:rsidP="00F911CA"/>
    <w:p w14:paraId="26A767CB" w14:textId="61D0D6DC" w:rsidR="00B71C2C" w:rsidRDefault="00B71C2C" w:rsidP="00F911CA"/>
    <w:p w14:paraId="115D3E5D" w14:textId="77777777" w:rsidR="00B71C2C" w:rsidRDefault="00B71C2C" w:rsidP="00B71C2C">
      <w:r>
        <w:rPr>
          <w:rFonts w:hint="eastAsia"/>
        </w:rPr>
        <w:t>input</w:t>
      </w:r>
      <w:r>
        <w:t xml:space="preserve">Type </w:t>
      </w:r>
      <w:r>
        <w:rPr>
          <w:rFonts w:hint="eastAsia"/>
        </w:rPr>
        <w:t>속성은</w:t>
      </w:r>
      <w:r>
        <w:t xml:space="preserve">, </w:t>
      </w:r>
      <w:r>
        <w:rPr>
          <w:rFonts w:hint="eastAsia"/>
        </w:rPr>
        <w:t>화면에 표시할 적당한 입력 자판</w:t>
      </w:r>
      <w:r>
        <w:t>(keyboard)</w:t>
      </w:r>
      <w:r>
        <w:rPr>
          <w:rFonts w:hint="eastAsia"/>
        </w:rPr>
        <w:t>을 지정하는 용도로 사용된다.</w:t>
      </w:r>
    </w:p>
    <w:p w14:paraId="412E3FF7" w14:textId="77777777" w:rsidR="00B71C2C" w:rsidRDefault="00B71C2C" w:rsidP="00B71C2C">
      <w:r>
        <w:rPr>
          <w:rFonts w:hint="eastAsia"/>
        </w:rPr>
        <w:t>숫자를 입력할 때는 숫자 입력 자판이, 영문을 입력할 때는 알파벳 자판이</w:t>
      </w:r>
      <w:r>
        <w:t xml:space="preserve"> </w:t>
      </w:r>
      <w:r>
        <w:rPr>
          <w:rFonts w:hint="eastAsia"/>
        </w:rPr>
        <w:t>표시되는 것이 바람직하다.</w:t>
      </w:r>
    </w:p>
    <w:p w14:paraId="2658B9D4" w14:textId="0DC32D8B" w:rsidR="00B71C2C" w:rsidRDefault="00B71C2C" w:rsidP="00B71C2C">
      <w:r>
        <w:rPr>
          <w:rFonts w:hint="eastAsia"/>
        </w:rPr>
        <w:t xml:space="preserve">사용자가 편리하게 입력할 있도록 </w:t>
      </w:r>
      <w:r>
        <w:t xml:space="preserve">inputType </w:t>
      </w:r>
      <w:r>
        <w:rPr>
          <w:rFonts w:hint="eastAsia"/>
        </w:rPr>
        <w:t>속성 값을 지정해 주자.</w:t>
      </w:r>
    </w:p>
    <w:p w14:paraId="34DDBE5A" w14:textId="77777777" w:rsidR="00B71C2C" w:rsidRPr="00B71C2C" w:rsidRDefault="00B71C2C" w:rsidP="00B71C2C"/>
    <w:p w14:paraId="39DC4F59" w14:textId="77777777" w:rsidR="00B71C2C" w:rsidRDefault="00B71C2C" w:rsidP="00B71C2C">
      <w:r>
        <w:t xml:space="preserve">inputType </w:t>
      </w:r>
      <w:r>
        <w:rPr>
          <w:rFonts w:hint="eastAsia"/>
        </w:rPr>
        <w:t xml:space="preserve">속성이 </w:t>
      </w:r>
      <w:r>
        <w:t xml:space="preserve">text 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한글 자판이 표시된다.</w:t>
      </w:r>
    </w:p>
    <w:p w14:paraId="53DCDC34" w14:textId="77777777" w:rsidR="00B71C2C" w:rsidRDefault="00B71C2C" w:rsidP="00B71C2C">
      <w:r>
        <w:rPr>
          <w:rFonts w:hint="eastAsia"/>
        </w:rPr>
        <w:t>영문 자판이 표시되게 하려면, inputType</w:t>
      </w:r>
      <w:r>
        <w:t xml:space="preserve"> </w:t>
      </w:r>
      <w:r>
        <w:rPr>
          <w:rFonts w:hint="eastAsia"/>
        </w:rPr>
        <w:t xml:space="preserve">속성을 </w:t>
      </w:r>
      <w:r>
        <w:t xml:space="preserve">textUri </w:t>
      </w:r>
      <w:r>
        <w:rPr>
          <w:rFonts w:hint="eastAsia"/>
        </w:rPr>
        <w:t>로 설정하자.</w:t>
      </w:r>
    </w:p>
    <w:p w14:paraId="5AF88CAF" w14:textId="7B0A7333" w:rsidR="00B71C2C" w:rsidRDefault="00B71C2C" w:rsidP="00B71C2C">
      <w:r>
        <w:rPr>
          <w:rFonts w:hint="eastAsia"/>
        </w:rPr>
        <w:t xml:space="preserve">로그인 아이디에 영문 알파벳이 입력되야 하므로 </w:t>
      </w:r>
      <w:r>
        <w:t xml:space="preserve">textUri </w:t>
      </w:r>
      <w:r>
        <w:rPr>
          <w:rFonts w:hint="eastAsia"/>
        </w:rPr>
        <w:t>를 선택하자.</w:t>
      </w:r>
    </w:p>
    <w:p w14:paraId="5AF25F24" w14:textId="0D6D9BE8" w:rsidR="00B71C2C" w:rsidRDefault="00B71C2C" w:rsidP="00B71C2C"/>
    <w:p w14:paraId="4102C329" w14:textId="6233DEA0" w:rsidR="00B71C2C" w:rsidRDefault="00B71C2C" w:rsidP="00B71C2C">
      <w:r>
        <w:rPr>
          <w:noProof/>
        </w:rPr>
        <w:lastRenderedPageBreak/>
        <w:drawing>
          <wp:inline distT="0" distB="0" distL="0" distR="0" wp14:anchorId="66B16CF8" wp14:editId="0B6A431B">
            <wp:extent cx="1032479" cy="4838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36430" cy="48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AF0856D" wp14:editId="017694EE">
            <wp:extent cx="2746720" cy="1666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8993" cy="16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381" w14:textId="117D872F" w:rsidR="00B71C2C" w:rsidRDefault="00B71C2C" w:rsidP="00F911CA"/>
    <w:p w14:paraId="17B7D3E5" w14:textId="60F2DAF2" w:rsidR="00B71C2C" w:rsidRDefault="00B71C2C" w:rsidP="00F911CA"/>
    <w:p w14:paraId="53309943" w14:textId="53A71817" w:rsidR="000266BC" w:rsidRDefault="000266BC" w:rsidP="000266BC"/>
    <w:p w14:paraId="5B24BD1C" w14:textId="77777777" w:rsidR="00CF53DC" w:rsidRPr="00FC65C0" w:rsidRDefault="00CF53DC" w:rsidP="00EC044C"/>
    <w:p w14:paraId="1903AE96" w14:textId="77777777" w:rsidR="0031414D" w:rsidRDefault="0031414D">
      <w:pPr>
        <w:widowControl/>
        <w:wordWrap/>
        <w:autoSpaceDE/>
        <w:autoSpaceDN/>
        <w:spacing w:after="160" w:line="259" w:lineRule="auto"/>
        <w:rPr>
          <w:rFonts w:asciiTheme="majorHAnsi" w:eastAsia="돋움" w:hAnsiTheme="majorHAnsi" w:cstheme="majorBidi"/>
          <w:b/>
          <w:sz w:val="24"/>
        </w:rPr>
      </w:pPr>
      <w:r>
        <w:br w:type="page"/>
      </w:r>
    </w:p>
    <w:p w14:paraId="54C50F5E" w14:textId="37D4A725" w:rsidR="00FC65C0" w:rsidRDefault="00FC65C0" w:rsidP="0031414D">
      <w:pPr>
        <w:pStyle w:val="Heading2"/>
      </w:pPr>
      <w:bookmarkStart w:id="16" w:name="_Toc491873681"/>
      <w:r>
        <w:rPr>
          <w:rFonts w:hint="eastAsia"/>
        </w:rPr>
        <w:lastRenderedPageBreak/>
        <w:t xml:space="preserve">비밀번호 </w:t>
      </w:r>
      <w:r>
        <w:t xml:space="preserve">TextView </w:t>
      </w:r>
      <w:r>
        <w:rPr>
          <w:rFonts w:hint="eastAsia"/>
        </w:rPr>
        <w:t>추가</w:t>
      </w:r>
      <w:bookmarkEnd w:id="16"/>
    </w:p>
    <w:p w14:paraId="741D0BB5" w14:textId="5AEEF308" w:rsidR="006C4E2F" w:rsidRDefault="006C4E2F" w:rsidP="006C4E2F">
      <w:r>
        <w:rPr>
          <w:noProof/>
        </w:rPr>
        <w:drawing>
          <wp:inline distT="0" distB="0" distL="0" distR="0" wp14:anchorId="78E98A7B" wp14:editId="10B3C08F">
            <wp:extent cx="6638925" cy="21050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D456" w14:textId="7AABB589" w:rsidR="006C4E2F" w:rsidRDefault="006C4E2F" w:rsidP="006C4E2F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>창에서 TextView</w:t>
      </w:r>
      <w:r>
        <w:t xml:space="preserve"> </w:t>
      </w:r>
      <w:r>
        <w:rPr>
          <w:rFonts w:hint="eastAsia"/>
        </w:rPr>
        <w:t>항목을 액티비티 화면에 드래그 드롭하자.</w:t>
      </w:r>
    </w:p>
    <w:p w14:paraId="5C1BB378" w14:textId="4B55AA11" w:rsidR="006C4E2F" w:rsidRDefault="006C4E2F" w:rsidP="006C4E2F">
      <w:r>
        <w:rPr>
          <w:rFonts w:hint="eastAsia"/>
        </w:rPr>
        <w:t>위쪽 constraint</w:t>
      </w:r>
      <w:r>
        <w:t xml:space="preserve"> </w:t>
      </w:r>
      <w:r>
        <w:rPr>
          <w:rFonts w:hint="eastAsia"/>
        </w:rPr>
        <w:t xml:space="preserve">연결선을 </w:t>
      </w:r>
      <w:r>
        <w:t xml:space="preserve">EditText </w:t>
      </w:r>
      <w:r>
        <w:rPr>
          <w:rFonts w:hint="eastAsia"/>
        </w:rPr>
        <w:t>아래에 붙이자.</w:t>
      </w:r>
    </w:p>
    <w:p w14:paraId="306A277E" w14:textId="35AF7F4A" w:rsidR="006C4E2F" w:rsidRDefault="006C4E2F" w:rsidP="006C4E2F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붙이자.</w:t>
      </w:r>
    </w:p>
    <w:p w14:paraId="28B305B6" w14:textId="725482D2" w:rsidR="006C4E2F" w:rsidRDefault="006C4E2F" w:rsidP="006C4E2F"/>
    <w:p w14:paraId="2F2BA29C" w14:textId="68067DDE" w:rsidR="006C4E2F" w:rsidRDefault="006C4E2F" w:rsidP="006C4E2F">
      <w:r>
        <w:rPr>
          <w:rFonts w:hint="eastAsia"/>
        </w:rPr>
        <w:t>위쪽 여백(</w:t>
      </w:r>
      <w:r>
        <w:t xml:space="preserve">margin) </w:t>
      </w:r>
      <w:r>
        <w:rPr>
          <w:rFonts w:hint="eastAsia"/>
        </w:rPr>
        <w:t xml:space="preserve">값을 </w:t>
      </w:r>
      <w:r>
        <w:t>24</w:t>
      </w:r>
      <w:r>
        <w:rPr>
          <w:rFonts w:hint="eastAsia"/>
        </w:rPr>
        <w:t>로 수정하자.</w:t>
      </w:r>
    </w:p>
    <w:p w14:paraId="5C179B1E" w14:textId="104E373C" w:rsidR="006C4E2F" w:rsidRDefault="006C4E2F" w:rsidP="006C4E2F"/>
    <w:p w14:paraId="23A9C00E" w14:textId="1166F482" w:rsidR="006C4E2F" w:rsidRDefault="006C4E2F" w:rsidP="006C4E2F">
      <w:r>
        <w:t xml:space="preserve">text </w:t>
      </w:r>
      <w:r>
        <w:rPr>
          <w:rFonts w:hint="eastAsia"/>
        </w:rPr>
        <w:t xml:space="preserve">속성 옆의 </w:t>
      </w:r>
      <w:r>
        <w:t xml:space="preserve">... </w:t>
      </w:r>
      <w:r>
        <w:rPr>
          <w:rFonts w:hint="eastAsia"/>
        </w:rPr>
        <w:t>버튼을 클릭하여 문자열 리소스를 만들자.</w:t>
      </w:r>
    </w:p>
    <w:p w14:paraId="35BEE536" w14:textId="47392475" w:rsidR="006C4E2F" w:rsidRDefault="006C4E2F" w:rsidP="006C4E2F">
      <w:r>
        <w:rPr>
          <w:noProof/>
        </w:rPr>
        <w:drawing>
          <wp:inline distT="0" distB="0" distL="0" distR="0" wp14:anchorId="763876F0" wp14:editId="5D931B3A">
            <wp:extent cx="2252542" cy="30575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4798" cy="30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93E" w14:textId="356FFBFD" w:rsidR="006C4E2F" w:rsidRDefault="006C4E2F" w:rsidP="006C4E2F"/>
    <w:p w14:paraId="2422E195" w14:textId="04CDC10B" w:rsidR="006C4E2F" w:rsidRDefault="006C4E2F" w:rsidP="006C4E2F">
      <w:r>
        <w:rPr>
          <w:noProof/>
        </w:rPr>
        <w:drawing>
          <wp:inline distT="0" distB="0" distL="0" distR="0" wp14:anchorId="64736370" wp14:editId="460ACDD6">
            <wp:extent cx="4476750" cy="26532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5742" cy="26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617" w14:textId="1455E4E4" w:rsidR="006C4E2F" w:rsidRDefault="006C4E2F" w:rsidP="006C4E2F"/>
    <w:p w14:paraId="3E3AB66D" w14:textId="77777777" w:rsidR="006C4E2F" w:rsidRPr="006C4E2F" w:rsidRDefault="006C4E2F" w:rsidP="006C4E2F"/>
    <w:p w14:paraId="24152E7A" w14:textId="4B068910" w:rsidR="00EC044C" w:rsidRDefault="00EC044C" w:rsidP="0031414D">
      <w:pPr>
        <w:pStyle w:val="Heading2"/>
      </w:pPr>
      <w:bookmarkStart w:id="17" w:name="_Toc491873682"/>
      <w:r>
        <w:rPr>
          <w:rFonts w:hint="eastAsia"/>
        </w:rPr>
        <w:lastRenderedPageBreak/>
        <w:t xml:space="preserve">비밀번호를 입력할 </w:t>
      </w:r>
      <w:r>
        <w:t xml:space="preserve">EditText </w:t>
      </w:r>
      <w:r>
        <w:rPr>
          <w:rFonts w:hint="eastAsia"/>
        </w:rPr>
        <w:t>추가</w:t>
      </w:r>
      <w:bookmarkEnd w:id="17"/>
    </w:p>
    <w:p w14:paraId="7F7F9AC2" w14:textId="189F641B" w:rsidR="0031414D" w:rsidRDefault="002360CA" w:rsidP="0031414D">
      <w:r>
        <w:rPr>
          <w:noProof/>
        </w:rPr>
        <w:drawing>
          <wp:inline distT="0" distB="0" distL="0" distR="0" wp14:anchorId="5043698A" wp14:editId="6852C26F">
            <wp:extent cx="6176938" cy="34385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93" cy="343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5C99" w14:textId="75FCC718" w:rsidR="002360CA" w:rsidRDefault="002360CA" w:rsidP="002360CA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>Password</w:t>
      </w:r>
      <w:r>
        <w:rPr>
          <w:rFonts w:hint="eastAsia"/>
        </w:rPr>
        <w:t xml:space="preserve"> </w:t>
      </w:r>
      <w:r w:rsidR="00675DA7">
        <w:rPr>
          <w:rFonts w:hint="eastAsia"/>
        </w:rPr>
        <w:t xml:space="preserve">항목을 </w:t>
      </w:r>
      <w:r>
        <w:rPr>
          <w:rFonts w:hint="eastAsia"/>
        </w:rPr>
        <w:t>액티비티 화면에 드래그 드롭하자.</w:t>
      </w:r>
    </w:p>
    <w:p w14:paraId="215C20C4" w14:textId="50CEFF16" w:rsidR="002360CA" w:rsidRDefault="002360CA" w:rsidP="002360CA">
      <w:r>
        <w:t xml:space="preserve">Password </w:t>
      </w:r>
      <w:r>
        <w:rPr>
          <w:rFonts w:hint="eastAsia"/>
        </w:rPr>
        <w:t xml:space="preserve">항목은 </w:t>
      </w:r>
      <w:r>
        <w:t xml:space="preserve">EditText </w:t>
      </w:r>
      <w:r>
        <w:rPr>
          <w:rFonts w:hint="eastAsia"/>
        </w:rPr>
        <w:t>클래스 객체이다.</w:t>
      </w:r>
    </w:p>
    <w:p w14:paraId="6661C81B" w14:textId="77777777" w:rsidR="002360CA" w:rsidRDefault="002360CA" w:rsidP="002360CA"/>
    <w:p w14:paraId="5046A9E5" w14:textId="77777777" w:rsidR="002360CA" w:rsidRDefault="002360CA" w:rsidP="002360CA">
      <w:r>
        <w:rPr>
          <w:rFonts w:hint="eastAsia"/>
        </w:rPr>
        <w:t xml:space="preserve">위쪽 </w:t>
      </w:r>
      <w:r>
        <w:t xml:space="preserve">constraint </w:t>
      </w:r>
      <w:r>
        <w:rPr>
          <w:rFonts w:hint="eastAsia"/>
        </w:rPr>
        <w:t xml:space="preserve">연결선을 </w:t>
      </w:r>
      <w:r>
        <w:t xml:space="preserve">TextView </w:t>
      </w:r>
      <w:r>
        <w:rPr>
          <w:rFonts w:hint="eastAsia"/>
        </w:rPr>
        <w:t>아래에 연결하고</w:t>
      </w:r>
    </w:p>
    <w:p w14:paraId="41F09A39" w14:textId="77777777" w:rsidR="002360CA" w:rsidRDefault="002360CA" w:rsidP="002360CA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연결하자.</w:t>
      </w:r>
    </w:p>
    <w:p w14:paraId="465942FD" w14:textId="77777777" w:rsidR="002360CA" w:rsidRDefault="002360CA" w:rsidP="002360CA">
      <w:r>
        <w:rPr>
          <w:rFonts w:hint="eastAsia"/>
        </w:rPr>
        <w:t xml:space="preserve">오른쪽 </w:t>
      </w:r>
      <w:r>
        <w:t xml:space="preserve">constraint </w:t>
      </w:r>
      <w:r>
        <w:rPr>
          <w:rFonts w:hint="eastAsia"/>
        </w:rPr>
        <w:t>연결선을 화면 오른쪽 끝에 연결하자.</w:t>
      </w:r>
    </w:p>
    <w:p w14:paraId="696BCC48" w14:textId="77777777" w:rsidR="002360CA" w:rsidRDefault="002360CA" w:rsidP="002360CA"/>
    <w:p w14:paraId="6788E755" w14:textId="18D82C16" w:rsidR="002360CA" w:rsidRDefault="002360CA" w:rsidP="002360CA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 xml:space="preserve">속성에 </w:t>
      </w:r>
      <w:r>
        <w:t xml:space="preserve">editText_password </w:t>
      </w:r>
      <w:r>
        <w:rPr>
          <w:rFonts w:hint="eastAsia"/>
        </w:rPr>
        <w:t>을 입력하자.</w:t>
      </w:r>
    </w:p>
    <w:p w14:paraId="089525E7" w14:textId="77777777" w:rsidR="002360CA" w:rsidRDefault="002360CA" w:rsidP="002360CA"/>
    <w:p w14:paraId="2F7C7321" w14:textId="18582521" w:rsidR="002360CA" w:rsidRDefault="002360CA" w:rsidP="002360CA">
      <w:r>
        <w:rPr>
          <w:rFonts w:hint="eastAsia"/>
        </w:rPr>
        <w:t>layout_width</w:t>
      </w:r>
      <w:r>
        <w:t xml:space="preserve"> </w:t>
      </w:r>
      <w:r>
        <w:rPr>
          <w:rFonts w:hint="eastAsia"/>
        </w:rPr>
        <w:t>속성은 가로 폭(</w:t>
      </w:r>
      <w:r>
        <w:t>width)</w:t>
      </w:r>
      <w:r>
        <w:rPr>
          <w:rFonts w:hint="eastAsia"/>
        </w:rPr>
        <w:t>을 지정하는 속성이다.</w:t>
      </w:r>
    </w:p>
    <w:p w14:paraId="54598F28" w14:textId="77777777" w:rsidR="002360CA" w:rsidRDefault="002360CA" w:rsidP="002360CA">
      <w:r>
        <w:t xml:space="preserve">layout_width </w:t>
      </w:r>
      <w:r>
        <w:rPr>
          <w:rFonts w:hint="eastAsia"/>
        </w:rPr>
        <w:t xml:space="preserve">속성 값을 </w:t>
      </w:r>
      <w:r>
        <w:t>0dp</w:t>
      </w:r>
      <w:r>
        <w:rPr>
          <w:rFonts w:hint="eastAsia"/>
        </w:rPr>
        <w:t>로 지정하면,</w:t>
      </w:r>
      <w:r>
        <w:t xml:space="preserve"> </w:t>
      </w:r>
      <w:r>
        <w:rPr>
          <w:rFonts w:hint="eastAsia"/>
        </w:rPr>
        <w:t>가로 방향 폭이 화면 크기가 된다.</w:t>
      </w:r>
    </w:p>
    <w:p w14:paraId="0AD5C707" w14:textId="4CBABCC1" w:rsidR="002360CA" w:rsidRDefault="002360CA" w:rsidP="002360CA"/>
    <w:p w14:paraId="32E8104E" w14:textId="3C3E88F6" w:rsidR="003D5D30" w:rsidRDefault="003D5D30" w:rsidP="002360CA">
      <w:r>
        <w:rPr>
          <w:rFonts w:hint="eastAsia"/>
        </w:rPr>
        <w:t>hint</w:t>
      </w:r>
      <w:r>
        <w:t xml:space="preserve"> </w:t>
      </w:r>
      <w:r>
        <w:rPr>
          <w:rFonts w:hint="eastAsia"/>
        </w:rPr>
        <w:t>속성 값으로 아래와 같은 문자열 리소스를 설정하자.</w:t>
      </w:r>
    </w:p>
    <w:p w14:paraId="11D62766" w14:textId="266D56A4" w:rsidR="002360CA" w:rsidRDefault="002360CA" w:rsidP="002360CA">
      <w:r>
        <w:rPr>
          <w:noProof/>
        </w:rPr>
        <w:drawing>
          <wp:inline distT="0" distB="0" distL="0" distR="0" wp14:anchorId="6B976514" wp14:editId="0D8C53C4">
            <wp:extent cx="2392885" cy="3248025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7742" cy="325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5C3" w14:textId="77777777" w:rsidR="002360CA" w:rsidRPr="002360CA" w:rsidRDefault="002360CA" w:rsidP="002360CA"/>
    <w:p w14:paraId="555354D1" w14:textId="77777777" w:rsidR="00350F34" w:rsidRDefault="00350F34" w:rsidP="00EC044C"/>
    <w:p w14:paraId="6BA731E4" w14:textId="73A47197" w:rsidR="00350F34" w:rsidRDefault="00350F34" w:rsidP="00EC044C"/>
    <w:p w14:paraId="24CBD270" w14:textId="77777777" w:rsidR="00350F34" w:rsidRDefault="00350F3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6A69D94" w14:textId="0A9D4EB8" w:rsidR="00350F34" w:rsidRDefault="00350F34" w:rsidP="00350F34">
      <w:pPr>
        <w:pStyle w:val="Heading2"/>
      </w:pPr>
      <w:bookmarkStart w:id="18" w:name="_Toc491873683"/>
      <w:r>
        <w:rPr>
          <w:rFonts w:hint="eastAsia"/>
        </w:rPr>
        <w:lastRenderedPageBreak/>
        <w:t xml:space="preserve">비밀번호 확인 </w:t>
      </w:r>
      <w:r>
        <w:t xml:space="preserve">TextView </w:t>
      </w:r>
      <w:r>
        <w:rPr>
          <w:rFonts w:hint="eastAsia"/>
        </w:rPr>
        <w:t>추가</w:t>
      </w:r>
      <w:bookmarkEnd w:id="18"/>
    </w:p>
    <w:p w14:paraId="11E05ED5" w14:textId="118DF1C5" w:rsidR="00350F34" w:rsidRDefault="003D5D30" w:rsidP="00350F34">
      <w:r>
        <w:rPr>
          <w:noProof/>
        </w:rPr>
        <w:drawing>
          <wp:inline distT="0" distB="0" distL="0" distR="0" wp14:anchorId="04A0A9ED" wp14:editId="3434A811">
            <wp:extent cx="6333095" cy="32099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810" cy="32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3EDC" w14:textId="4DDD5654" w:rsidR="00EA382D" w:rsidRDefault="00EA382D" w:rsidP="00350F34"/>
    <w:p w14:paraId="5FFFF99C" w14:textId="77777777" w:rsidR="00675DA7" w:rsidRDefault="00675DA7" w:rsidP="00675DA7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TextView </w:t>
      </w:r>
      <w:r>
        <w:rPr>
          <w:rFonts w:hint="eastAsia"/>
        </w:rPr>
        <w:t>항목을 액티비티 화면에 드래그 드롭하자.</w:t>
      </w:r>
    </w:p>
    <w:p w14:paraId="439BE154" w14:textId="77777777" w:rsidR="00675DA7" w:rsidRPr="00675DA7" w:rsidRDefault="00675DA7" w:rsidP="003D5D30"/>
    <w:p w14:paraId="6CD2CBE3" w14:textId="47347C93" w:rsidR="003D5D30" w:rsidRDefault="003D5D30" w:rsidP="003D5D30">
      <w:r>
        <w:rPr>
          <w:rFonts w:hint="eastAsia"/>
        </w:rPr>
        <w:t>위쪽 constraint</w:t>
      </w:r>
      <w:r>
        <w:t xml:space="preserve"> </w:t>
      </w:r>
      <w:r>
        <w:rPr>
          <w:rFonts w:hint="eastAsia"/>
        </w:rPr>
        <w:t xml:space="preserve">연결선을 </w:t>
      </w:r>
      <w:r>
        <w:t xml:space="preserve">EditText </w:t>
      </w:r>
      <w:r>
        <w:rPr>
          <w:rFonts w:hint="eastAsia"/>
        </w:rPr>
        <w:t>아래에 붙이자.</w:t>
      </w:r>
    </w:p>
    <w:p w14:paraId="6DE4C251" w14:textId="77777777" w:rsidR="003D5D30" w:rsidRDefault="003D5D30" w:rsidP="003D5D30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붙이자.</w:t>
      </w:r>
    </w:p>
    <w:p w14:paraId="7BFF8B31" w14:textId="77777777" w:rsidR="003D5D30" w:rsidRDefault="003D5D30" w:rsidP="003D5D30"/>
    <w:p w14:paraId="158BDB0D" w14:textId="77777777" w:rsidR="003D5D30" w:rsidRDefault="003D5D30" w:rsidP="003D5D30">
      <w:r>
        <w:rPr>
          <w:rFonts w:hint="eastAsia"/>
        </w:rPr>
        <w:t>위쪽 여백(</w:t>
      </w:r>
      <w:r>
        <w:t xml:space="preserve">margin) </w:t>
      </w:r>
      <w:r>
        <w:rPr>
          <w:rFonts w:hint="eastAsia"/>
        </w:rPr>
        <w:t xml:space="preserve">값을 </w:t>
      </w:r>
      <w:r>
        <w:t>24</w:t>
      </w:r>
      <w:r>
        <w:rPr>
          <w:rFonts w:hint="eastAsia"/>
        </w:rPr>
        <w:t>로 수정하자.</w:t>
      </w:r>
    </w:p>
    <w:p w14:paraId="315F4C21" w14:textId="77777777" w:rsidR="003D5D30" w:rsidRDefault="003D5D30" w:rsidP="003D5D30"/>
    <w:p w14:paraId="2FF84FA0" w14:textId="77777777" w:rsidR="003D5D30" w:rsidRDefault="003D5D30" w:rsidP="003D5D30">
      <w:r>
        <w:t xml:space="preserve">text </w:t>
      </w:r>
      <w:r>
        <w:rPr>
          <w:rFonts w:hint="eastAsia"/>
        </w:rPr>
        <w:t xml:space="preserve">속성 옆의 </w:t>
      </w:r>
      <w:r>
        <w:t xml:space="preserve">... </w:t>
      </w:r>
      <w:r>
        <w:rPr>
          <w:rFonts w:hint="eastAsia"/>
        </w:rPr>
        <w:t>버튼을 클릭하여 문자열 리소스를 만들자.</w:t>
      </w:r>
    </w:p>
    <w:p w14:paraId="49E3DA26" w14:textId="6B4819F8" w:rsidR="003D5D30" w:rsidRDefault="003D5D30" w:rsidP="00EA382D">
      <w:r>
        <w:rPr>
          <w:noProof/>
        </w:rPr>
        <w:drawing>
          <wp:inline distT="0" distB="0" distL="0" distR="0" wp14:anchorId="481929F1" wp14:editId="686F7E24">
            <wp:extent cx="2434990" cy="3305175"/>
            <wp:effectExtent l="0" t="0" r="381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8510" cy="3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1C4" w14:textId="156E7621" w:rsidR="00350F34" w:rsidRDefault="00350F34" w:rsidP="00350F34"/>
    <w:p w14:paraId="30A451F2" w14:textId="15B5D396" w:rsidR="00350F34" w:rsidRDefault="00350F34" w:rsidP="00350F34"/>
    <w:p w14:paraId="674C9C3E" w14:textId="77777777" w:rsidR="00350F34" w:rsidRPr="00350F34" w:rsidRDefault="00350F34" w:rsidP="00350F34"/>
    <w:p w14:paraId="4A738371" w14:textId="62E8471D" w:rsidR="00350F34" w:rsidRDefault="00350F34" w:rsidP="00EC044C"/>
    <w:p w14:paraId="38234A3B" w14:textId="6C64E4F8" w:rsidR="00350F34" w:rsidRDefault="00350F34" w:rsidP="00350F34">
      <w:pPr>
        <w:widowControl/>
        <w:wordWrap/>
        <w:autoSpaceDE/>
        <w:autoSpaceDN/>
        <w:spacing w:after="160" w:line="259" w:lineRule="auto"/>
      </w:pPr>
    </w:p>
    <w:p w14:paraId="75B0E617" w14:textId="67112988" w:rsidR="00EA382D" w:rsidRDefault="00EA382D" w:rsidP="00350F34">
      <w:pPr>
        <w:widowControl/>
        <w:wordWrap/>
        <w:autoSpaceDE/>
        <w:autoSpaceDN/>
        <w:spacing w:after="160" w:line="259" w:lineRule="auto"/>
      </w:pPr>
    </w:p>
    <w:p w14:paraId="26F7049B" w14:textId="6C836F68" w:rsidR="0031414D" w:rsidRDefault="0031414D" w:rsidP="0031414D">
      <w:pPr>
        <w:pStyle w:val="Heading2"/>
      </w:pPr>
      <w:bookmarkStart w:id="19" w:name="_Toc491873684"/>
      <w:r>
        <w:rPr>
          <w:rFonts w:hint="eastAsia"/>
        </w:rPr>
        <w:lastRenderedPageBreak/>
        <w:t xml:space="preserve">비밀번호 확인 </w:t>
      </w:r>
      <w:r>
        <w:t>EditText</w:t>
      </w:r>
      <w:r>
        <w:rPr>
          <w:rFonts w:hint="eastAsia"/>
        </w:rPr>
        <w:t xml:space="preserve"> 추가</w:t>
      </w:r>
      <w:bookmarkEnd w:id="19"/>
    </w:p>
    <w:p w14:paraId="0955C7F2" w14:textId="6BAF0A1C" w:rsidR="003D5D30" w:rsidRDefault="003D5D30" w:rsidP="003D5D30">
      <w:r>
        <w:rPr>
          <w:noProof/>
        </w:rPr>
        <w:drawing>
          <wp:inline distT="0" distB="0" distL="0" distR="0" wp14:anchorId="04693036" wp14:editId="7C09FC27">
            <wp:extent cx="6638925" cy="3733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CD7B" w14:textId="7116C509" w:rsidR="003D5D30" w:rsidRDefault="003D5D30" w:rsidP="003D5D30"/>
    <w:p w14:paraId="3339D412" w14:textId="32CE5B2D" w:rsidR="003D5D30" w:rsidRDefault="003D5D30" w:rsidP="003D5D30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>Password</w:t>
      </w:r>
      <w:r>
        <w:rPr>
          <w:rFonts w:hint="eastAsia"/>
        </w:rPr>
        <w:t xml:space="preserve"> </w:t>
      </w:r>
      <w:r w:rsidR="00675DA7">
        <w:rPr>
          <w:rFonts w:hint="eastAsia"/>
        </w:rPr>
        <w:t xml:space="preserve">항목을 </w:t>
      </w:r>
      <w:r>
        <w:rPr>
          <w:rFonts w:hint="eastAsia"/>
        </w:rPr>
        <w:t>액티비티 화면에 드래그 드롭하자.</w:t>
      </w:r>
    </w:p>
    <w:p w14:paraId="4C89734E" w14:textId="77777777" w:rsidR="003D5D30" w:rsidRDefault="003D5D30" w:rsidP="003D5D30">
      <w:r>
        <w:t xml:space="preserve">Password </w:t>
      </w:r>
      <w:r>
        <w:rPr>
          <w:rFonts w:hint="eastAsia"/>
        </w:rPr>
        <w:t xml:space="preserve">항목은 </w:t>
      </w:r>
      <w:r>
        <w:t xml:space="preserve">EditText </w:t>
      </w:r>
      <w:r>
        <w:rPr>
          <w:rFonts w:hint="eastAsia"/>
        </w:rPr>
        <w:t>클래스 객체이다.</w:t>
      </w:r>
    </w:p>
    <w:p w14:paraId="50195D17" w14:textId="77777777" w:rsidR="003D5D30" w:rsidRDefault="003D5D30" w:rsidP="003D5D30"/>
    <w:p w14:paraId="78150874" w14:textId="77777777" w:rsidR="003D5D30" w:rsidRDefault="003D5D30" w:rsidP="003D5D30">
      <w:r>
        <w:rPr>
          <w:rFonts w:hint="eastAsia"/>
        </w:rPr>
        <w:t xml:space="preserve">위쪽 </w:t>
      </w:r>
      <w:r>
        <w:t xml:space="preserve">constraint </w:t>
      </w:r>
      <w:r>
        <w:rPr>
          <w:rFonts w:hint="eastAsia"/>
        </w:rPr>
        <w:t xml:space="preserve">연결선을 </w:t>
      </w:r>
      <w:r>
        <w:t xml:space="preserve">TextView </w:t>
      </w:r>
      <w:r>
        <w:rPr>
          <w:rFonts w:hint="eastAsia"/>
        </w:rPr>
        <w:t>아래에 연결하고</w:t>
      </w:r>
    </w:p>
    <w:p w14:paraId="59F246D2" w14:textId="77777777" w:rsidR="003D5D30" w:rsidRDefault="003D5D30" w:rsidP="003D5D30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연결하자.</w:t>
      </w:r>
    </w:p>
    <w:p w14:paraId="3E93C9B8" w14:textId="77777777" w:rsidR="003D5D30" w:rsidRDefault="003D5D30" w:rsidP="003D5D30">
      <w:r>
        <w:rPr>
          <w:rFonts w:hint="eastAsia"/>
        </w:rPr>
        <w:t xml:space="preserve">오른쪽 </w:t>
      </w:r>
      <w:r>
        <w:t xml:space="preserve">constraint </w:t>
      </w:r>
      <w:r>
        <w:rPr>
          <w:rFonts w:hint="eastAsia"/>
        </w:rPr>
        <w:t>연결선을 화면 오른쪽 끝에 연결하자.</w:t>
      </w:r>
    </w:p>
    <w:p w14:paraId="46AE731B" w14:textId="77777777" w:rsidR="003D5D30" w:rsidRDefault="003D5D30" w:rsidP="003D5D30"/>
    <w:p w14:paraId="2D82B5CA" w14:textId="3197D2F8" w:rsidR="003D5D30" w:rsidRDefault="003D5D30" w:rsidP="003D5D30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 xml:space="preserve">속성에 </w:t>
      </w:r>
      <w:r>
        <w:t xml:space="preserve">editText_password2 </w:t>
      </w:r>
      <w:r>
        <w:rPr>
          <w:rFonts w:hint="eastAsia"/>
        </w:rPr>
        <w:t>를 입력하자.</w:t>
      </w:r>
    </w:p>
    <w:p w14:paraId="0A84DE34" w14:textId="77777777" w:rsidR="003D5D30" w:rsidRPr="003D5D30" w:rsidRDefault="003D5D30" w:rsidP="003D5D30"/>
    <w:p w14:paraId="1191F0C5" w14:textId="4C0FCB89" w:rsidR="003D5D30" w:rsidRPr="003D5D30" w:rsidRDefault="003D5D30" w:rsidP="003D5D30">
      <w:r>
        <w:t xml:space="preserve">layout_width </w:t>
      </w:r>
      <w:r>
        <w:rPr>
          <w:rFonts w:hint="eastAsia"/>
        </w:rPr>
        <w:t xml:space="preserve">속성 값을 </w:t>
      </w:r>
      <w:r>
        <w:t>0dp</w:t>
      </w:r>
      <w:r>
        <w:rPr>
          <w:rFonts w:hint="eastAsia"/>
        </w:rPr>
        <w:t>로 지정하자.</w:t>
      </w:r>
    </w:p>
    <w:p w14:paraId="32F0F16A" w14:textId="77777777" w:rsidR="003D5D30" w:rsidRDefault="003D5D30" w:rsidP="003D5D30"/>
    <w:p w14:paraId="34D1F06F" w14:textId="5C7295FD" w:rsidR="003D5D30" w:rsidRDefault="003D5D30" w:rsidP="003D5D30">
      <w:r>
        <w:rPr>
          <w:rFonts w:hint="eastAsia"/>
        </w:rPr>
        <w:t>hint</w:t>
      </w:r>
      <w:r>
        <w:t xml:space="preserve"> </w:t>
      </w:r>
      <w:r>
        <w:rPr>
          <w:rFonts w:hint="eastAsia"/>
        </w:rPr>
        <w:t>속성 값으로 아래와 같은 문자열 리소스를 설정하자.</w:t>
      </w:r>
    </w:p>
    <w:p w14:paraId="1D8FAD77" w14:textId="7E21987B" w:rsidR="003D5D30" w:rsidRPr="003D5D30" w:rsidRDefault="003D5D30" w:rsidP="003D5D30">
      <w:r>
        <w:rPr>
          <w:noProof/>
        </w:rPr>
        <w:drawing>
          <wp:inline distT="0" distB="0" distL="0" distR="0" wp14:anchorId="69E3B010" wp14:editId="478790E4">
            <wp:extent cx="2628900" cy="3387840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3862" cy="33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4404" w14:textId="22D4A86B" w:rsidR="0031414D" w:rsidRDefault="0031414D" w:rsidP="0031414D"/>
    <w:p w14:paraId="4C696AE3" w14:textId="2E32CBAC" w:rsidR="00185757" w:rsidRDefault="00185757" w:rsidP="00185757">
      <w:pPr>
        <w:pStyle w:val="Heading2"/>
      </w:pPr>
      <w:bookmarkStart w:id="20" w:name="_Toc491873685"/>
      <w:r>
        <w:rPr>
          <w:rFonts w:hint="eastAsia"/>
        </w:rPr>
        <w:lastRenderedPageBreak/>
        <w:t>이메일</w:t>
      </w:r>
      <w:r>
        <w:t xml:space="preserve"> TextView </w:t>
      </w:r>
      <w:r>
        <w:rPr>
          <w:rFonts w:hint="eastAsia"/>
        </w:rPr>
        <w:t>추가</w:t>
      </w:r>
      <w:bookmarkEnd w:id="20"/>
    </w:p>
    <w:p w14:paraId="1A93C186" w14:textId="039652D8" w:rsidR="003D5D30" w:rsidRDefault="003D5D30" w:rsidP="00185757">
      <w:r>
        <w:rPr>
          <w:rFonts w:hint="eastAsia"/>
          <w:noProof/>
        </w:rPr>
        <w:drawing>
          <wp:inline distT="0" distB="0" distL="0" distR="0" wp14:anchorId="52602300" wp14:editId="78CDA094">
            <wp:extent cx="6638925" cy="32575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490D" w14:textId="78ACFDAD" w:rsidR="003D5D30" w:rsidRDefault="003D5D30" w:rsidP="00185757"/>
    <w:p w14:paraId="39F0CB7E" w14:textId="77777777" w:rsidR="00675DA7" w:rsidRDefault="00675DA7" w:rsidP="00675DA7"/>
    <w:p w14:paraId="6947CC04" w14:textId="77777777" w:rsidR="00675DA7" w:rsidRDefault="00675DA7" w:rsidP="00675DA7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Plain TextView </w:t>
      </w:r>
      <w:r>
        <w:rPr>
          <w:rFonts w:hint="eastAsia"/>
        </w:rPr>
        <w:t>항목을 액티비티 화면에 드래그 드롭하자.</w:t>
      </w:r>
    </w:p>
    <w:p w14:paraId="258AE73C" w14:textId="77777777" w:rsidR="00675DA7" w:rsidRDefault="00675DA7" w:rsidP="00675DA7"/>
    <w:p w14:paraId="5C5CDAEE" w14:textId="55AB3E89" w:rsidR="00675DA7" w:rsidRDefault="00675DA7" w:rsidP="00675DA7">
      <w:r>
        <w:rPr>
          <w:rFonts w:hint="eastAsia"/>
        </w:rPr>
        <w:t>위쪽 constraint</w:t>
      </w:r>
      <w:r>
        <w:t xml:space="preserve"> </w:t>
      </w:r>
      <w:r>
        <w:rPr>
          <w:rFonts w:hint="eastAsia"/>
        </w:rPr>
        <w:t xml:space="preserve">연결선을 </w:t>
      </w:r>
      <w:r>
        <w:t xml:space="preserve">EditText </w:t>
      </w:r>
      <w:r>
        <w:rPr>
          <w:rFonts w:hint="eastAsia"/>
        </w:rPr>
        <w:t>아래에 붙이자.</w:t>
      </w:r>
    </w:p>
    <w:p w14:paraId="7147CC40" w14:textId="77777777" w:rsidR="00675DA7" w:rsidRDefault="00675DA7" w:rsidP="00675DA7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붙이자.</w:t>
      </w:r>
    </w:p>
    <w:p w14:paraId="6A73B3C0" w14:textId="77777777" w:rsidR="00675DA7" w:rsidRDefault="00675DA7" w:rsidP="00675DA7"/>
    <w:p w14:paraId="73C3BA5E" w14:textId="77777777" w:rsidR="00675DA7" w:rsidRDefault="00675DA7" w:rsidP="00675DA7">
      <w:r>
        <w:rPr>
          <w:rFonts w:hint="eastAsia"/>
        </w:rPr>
        <w:t>위쪽 여백(</w:t>
      </w:r>
      <w:r>
        <w:t xml:space="preserve">margin) </w:t>
      </w:r>
      <w:r>
        <w:rPr>
          <w:rFonts w:hint="eastAsia"/>
        </w:rPr>
        <w:t xml:space="preserve">값을 </w:t>
      </w:r>
      <w:r>
        <w:t>24</w:t>
      </w:r>
      <w:r>
        <w:rPr>
          <w:rFonts w:hint="eastAsia"/>
        </w:rPr>
        <w:t>로 수정하자.</w:t>
      </w:r>
    </w:p>
    <w:p w14:paraId="36D19E63" w14:textId="77777777" w:rsidR="00675DA7" w:rsidRDefault="00675DA7" w:rsidP="00675DA7"/>
    <w:p w14:paraId="1F8CD860" w14:textId="22B607B8" w:rsidR="003D5D30" w:rsidRDefault="00675DA7" w:rsidP="00675DA7">
      <w:r>
        <w:t xml:space="preserve">text </w:t>
      </w:r>
      <w:r>
        <w:rPr>
          <w:rFonts w:hint="eastAsia"/>
        </w:rPr>
        <w:t xml:space="preserve">속성 옆의 </w:t>
      </w:r>
      <w:r>
        <w:t xml:space="preserve">... </w:t>
      </w:r>
      <w:r>
        <w:rPr>
          <w:rFonts w:hint="eastAsia"/>
        </w:rPr>
        <w:t>버튼을 클릭하여 문자열 리소스를 만들자.</w:t>
      </w:r>
    </w:p>
    <w:p w14:paraId="2098ADDD" w14:textId="0BCFDB5F" w:rsidR="003D5D30" w:rsidRDefault="003D5D30" w:rsidP="00185757">
      <w:r>
        <w:rPr>
          <w:noProof/>
        </w:rPr>
        <w:drawing>
          <wp:inline distT="0" distB="0" distL="0" distR="0" wp14:anchorId="401F7506" wp14:editId="02937FDD">
            <wp:extent cx="2535190" cy="32670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5786" cy="32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3656" w14:textId="77777777" w:rsidR="00185757" w:rsidRPr="00185757" w:rsidRDefault="00185757" w:rsidP="00185757"/>
    <w:p w14:paraId="64992F61" w14:textId="27CA891E" w:rsidR="00510B3C" w:rsidRDefault="00510B3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E4E2302" w14:textId="060191E3" w:rsidR="00C97E7C" w:rsidRDefault="00F67924" w:rsidP="00F67924">
      <w:pPr>
        <w:pStyle w:val="Heading2"/>
      </w:pPr>
      <w:bookmarkStart w:id="21" w:name="_Toc491873686"/>
      <w:r>
        <w:rPr>
          <w:rFonts w:hint="eastAsia"/>
        </w:rPr>
        <w:lastRenderedPageBreak/>
        <w:t xml:space="preserve">이메일 입력 </w:t>
      </w:r>
      <w:r>
        <w:t xml:space="preserve">EditText </w:t>
      </w:r>
      <w:r>
        <w:rPr>
          <w:rFonts w:hint="eastAsia"/>
        </w:rPr>
        <w:t>추가</w:t>
      </w:r>
      <w:bookmarkEnd w:id="21"/>
    </w:p>
    <w:p w14:paraId="37B8C815" w14:textId="24F4DE6C" w:rsidR="00675DA7" w:rsidRDefault="00675DA7" w:rsidP="00675DA7">
      <w:r>
        <w:rPr>
          <w:noProof/>
        </w:rPr>
        <w:drawing>
          <wp:inline distT="0" distB="0" distL="0" distR="0" wp14:anchorId="165A7711" wp14:editId="1BB25F0B">
            <wp:extent cx="6638925" cy="38576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4248" w14:textId="49737A4D" w:rsidR="00675DA7" w:rsidRDefault="00675DA7" w:rsidP="00675DA7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>E-</w:t>
      </w:r>
      <w:r>
        <w:rPr>
          <w:rFonts w:hint="eastAsia"/>
        </w:rPr>
        <w:t>m</w:t>
      </w:r>
      <w:r>
        <w:t>ail</w:t>
      </w:r>
      <w:r>
        <w:rPr>
          <w:rFonts w:hint="eastAsia"/>
        </w:rPr>
        <w:t xml:space="preserve"> 항목을 액티비티 화면에 드래그 드롭하자.</w:t>
      </w:r>
    </w:p>
    <w:p w14:paraId="0A53A7D1" w14:textId="4891B76B" w:rsidR="00675DA7" w:rsidRDefault="00675DA7" w:rsidP="00675DA7">
      <w:r>
        <w:t xml:space="preserve">E-mail </w:t>
      </w:r>
      <w:r>
        <w:rPr>
          <w:rFonts w:hint="eastAsia"/>
        </w:rPr>
        <w:t xml:space="preserve">항목은 </w:t>
      </w:r>
      <w:r>
        <w:t xml:space="preserve">EditText </w:t>
      </w:r>
      <w:r>
        <w:rPr>
          <w:rFonts w:hint="eastAsia"/>
        </w:rPr>
        <w:t>클래스 객체이다.</w:t>
      </w:r>
    </w:p>
    <w:p w14:paraId="4659A084" w14:textId="77777777" w:rsidR="00675DA7" w:rsidRDefault="00675DA7" w:rsidP="00675DA7"/>
    <w:p w14:paraId="776FCC81" w14:textId="77777777" w:rsidR="00675DA7" w:rsidRDefault="00675DA7" w:rsidP="00675DA7">
      <w:r>
        <w:rPr>
          <w:rFonts w:hint="eastAsia"/>
        </w:rPr>
        <w:t xml:space="preserve">위쪽 </w:t>
      </w:r>
      <w:r>
        <w:t xml:space="preserve">constraint </w:t>
      </w:r>
      <w:r>
        <w:rPr>
          <w:rFonts w:hint="eastAsia"/>
        </w:rPr>
        <w:t xml:space="preserve">연결선을 </w:t>
      </w:r>
      <w:r>
        <w:t xml:space="preserve">TextView </w:t>
      </w:r>
      <w:r>
        <w:rPr>
          <w:rFonts w:hint="eastAsia"/>
        </w:rPr>
        <w:t>아래에 연결하고</w:t>
      </w:r>
    </w:p>
    <w:p w14:paraId="170567ED" w14:textId="77777777" w:rsidR="00675DA7" w:rsidRDefault="00675DA7" w:rsidP="00675DA7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연결하자.</w:t>
      </w:r>
    </w:p>
    <w:p w14:paraId="4570BAB3" w14:textId="77777777" w:rsidR="00675DA7" w:rsidRDefault="00675DA7" w:rsidP="00675DA7">
      <w:r>
        <w:rPr>
          <w:rFonts w:hint="eastAsia"/>
        </w:rPr>
        <w:t xml:space="preserve">오른쪽 </w:t>
      </w:r>
      <w:r>
        <w:t xml:space="preserve">constraint </w:t>
      </w:r>
      <w:r>
        <w:rPr>
          <w:rFonts w:hint="eastAsia"/>
        </w:rPr>
        <w:t>연결선을 화면 오른쪽 끝에 연결하자.</w:t>
      </w:r>
    </w:p>
    <w:p w14:paraId="10B7496F" w14:textId="77777777" w:rsidR="00675DA7" w:rsidRDefault="00675DA7" w:rsidP="00675DA7"/>
    <w:p w14:paraId="6288EA15" w14:textId="260DE6C0" w:rsidR="00675DA7" w:rsidRDefault="00675DA7" w:rsidP="00675DA7"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 xml:space="preserve">속성에 </w:t>
      </w:r>
      <w:r>
        <w:t xml:space="preserve">editText_email </w:t>
      </w:r>
      <w:r>
        <w:rPr>
          <w:rFonts w:hint="eastAsia"/>
        </w:rPr>
        <w:t>을 입력하자.</w:t>
      </w:r>
    </w:p>
    <w:p w14:paraId="398921C3" w14:textId="77777777" w:rsidR="00675DA7" w:rsidRPr="003D5D30" w:rsidRDefault="00675DA7" w:rsidP="00675DA7"/>
    <w:p w14:paraId="5CE11286" w14:textId="77777777" w:rsidR="00675DA7" w:rsidRPr="003D5D30" w:rsidRDefault="00675DA7" w:rsidP="00675DA7">
      <w:r>
        <w:t xml:space="preserve">layout_width </w:t>
      </w:r>
      <w:r>
        <w:rPr>
          <w:rFonts w:hint="eastAsia"/>
        </w:rPr>
        <w:t xml:space="preserve">속성 값을 </w:t>
      </w:r>
      <w:r>
        <w:t>0dp</w:t>
      </w:r>
      <w:r>
        <w:rPr>
          <w:rFonts w:hint="eastAsia"/>
        </w:rPr>
        <w:t>로 지정하자.</w:t>
      </w:r>
    </w:p>
    <w:p w14:paraId="419092F8" w14:textId="77777777" w:rsidR="00675DA7" w:rsidRDefault="00675DA7" w:rsidP="00675DA7"/>
    <w:p w14:paraId="7A38CFF6" w14:textId="62630A56" w:rsidR="00675DA7" w:rsidRDefault="00675DA7" w:rsidP="00675DA7">
      <w:r>
        <w:rPr>
          <w:rFonts w:hint="eastAsia"/>
        </w:rPr>
        <w:t>hint</w:t>
      </w:r>
      <w:r>
        <w:t xml:space="preserve"> </w:t>
      </w:r>
      <w:r>
        <w:rPr>
          <w:rFonts w:hint="eastAsia"/>
        </w:rPr>
        <w:t>속성 값으로 아래와 같은 문자열 리소스를 설정하자.</w:t>
      </w:r>
    </w:p>
    <w:p w14:paraId="37D00B94" w14:textId="18C957ED" w:rsidR="00675DA7" w:rsidRPr="00675DA7" w:rsidRDefault="00675DA7" w:rsidP="00675DA7">
      <w:r>
        <w:rPr>
          <w:noProof/>
        </w:rPr>
        <w:drawing>
          <wp:inline distT="0" distB="0" distL="0" distR="0" wp14:anchorId="7F3EEB72" wp14:editId="133A5C71">
            <wp:extent cx="2571750" cy="3314191"/>
            <wp:effectExtent l="0" t="0" r="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74340" cy="33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9D94" w14:textId="1F2F7703" w:rsidR="00510B3C" w:rsidRDefault="00510B3C" w:rsidP="00510B3C"/>
    <w:p w14:paraId="575AE3BC" w14:textId="6C318B13" w:rsidR="00F67924" w:rsidRDefault="00F67924" w:rsidP="00F67924"/>
    <w:p w14:paraId="0CC71F9C" w14:textId="676A61A6" w:rsidR="00F67924" w:rsidRDefault="00F67924" w:rsidP="00F67924">
      <w:pPr>
        <w:pStyle w:val="Heading2"/>
      </w:pPr>
      <w:bookmarkStart w:id="22" w:name="_Toc491873687"/>
      <w:r>
        <w:rPr>
          <w:rFonts w:hint="eastAsia"/>
        </w:rPr>
        <w:lastRenderedPageBreak/>
        <w:t>버튼 추가</w:t>
      </w:r>
      <w:bookmarkEnd w:id="22"/>
    </w:p>
    <w:p w14:paraId="622AFF8E" w14:textId="3FDCB48B" w:rsidR="00F67924" w:rsidRDefault="00675DA7" w:rsidP="00F67924">
      <w:r>
        <w:rPr>
          <w:noProof/>
        </w:rPr>
        <w:drawing>
          <wp:inline distT="0" distB="0" distL="0" distR="0" wp14:anchorId="783C7287" wp14:editId="4AE221B3">
            <wp:extent cx="6276975" cy="396250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116" cy="396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F936" w14:textId="4F8F48B2" w:rsidR="00675DA7" w:rsidRDefault="00675DA7" w:rsidP="00675DA7">
      <w:r>
        <w:rPr>
          <w:rFonts w:hint="eastAsia"/>
        </w:rPr>
        <w:t>Palette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Button </w:t>
      </w:r>
      <w:r>
        <w:rPr>
          <w:rFonts w:hint="eastAsia"/>
        </w:rPr>
        <w:t>항목을 액티비티 화면에 드래그 드롭하자.</w:t>
      </w:r>
    </w:p>
    <w:p w14:paraId="61BD43DA" w14:textId="77777777" w:rsidR="00675DA7" w:rsidRDefault="00675DA7" w:rsidP="00675DA7"/>
    <w:p w14:paraId="34E0DB23" w14:textId="31E6C58F" w:rsidR="00675DA7" w:rsidRDefault="00675DA7" w:rsidP="00675DA7">
      <w:r>
        <w:rPr>
          <w:rFonts w:hint="eastAsia"/>
        </w:rPr>
        <w:t xml:space="preserve">위쪽 </w:t>
      </w:r>
      <w:r>
        <w:t xml:space="preserve">constraint </w:t>
      </w:r>
      <w:r>
        <w:rPr>
          <w:rFonts w:hint="eastAsia"/>
        </w:rPr>
        <w:t xml:space="preserve">연결선을 </w:t>
      </w:r>
      <w:r>
        <w:t xml:space="preserve">EditText </w:t>
      </w:r>
      <w:r>
        <w:rPr>
          <w:rFonts w:hint="eastAsia"/>
        </w:rPr>
        <w:t>아래에 연결하고</w:t>
      </w:r>
    </w:p>
    <w:p w14:paraId="3143987F" w14:textId="77777777" w:rsidR="00675DA7" w:rsidRDefault="00675DA7" w:rsidP="00675DA7">
      <w:r>
        <w:rPr>
          <w:rFonts w:hint="eastAsia"/>
        </w:rPr>
        <w:t xml:space="preserve">왼쪽 </w:t>
      </w:r>
      <w:r>
        <w:t xml:space="preserve">constraint </w:t>
      </w:r>
      <w:r>
        <w:rPr>
          <w:rFonts w:hint="eastAsia"/>
        </w:rPr>
        <w:t>연결선을 화면 왼쪽 끝에 연결하자.</w:t>
      </w:r>
    </w:p>
    <w:p w14:paraId="093DFE42" w14:textId="77777777" w:rsidR="00675DA7" w:rsidRDefault="00675DA7" w:rsidP="00675DA7">
      <w:r>
        <w:rPr>
          <w:rFonts w:hint="eastAsia"/>
        </w:rPr>
        <w:t xml:space="preserve">오른쪽 </w:t>
      </w:r>
      <w:r>
        <w:t xml:space="preserve">constraint </w:t>
      </w:r>
      <w:r>
        <w:rPr>
          <w:rFonts w:hint="eastAsia"/>
        </w:rPr>
        <w:t>연결선을 화면 오른쪽 끝에 연결하자.</w:t>
      </w:r>
    </w:p>
    <w:p w14:paraId="2A4FCD58" w14:textId="1787BB8C" w:rsidR="00675DA7" w:rsidRDefault="00675DA7" w:rsidP="00675DA7"/>
    <w:p w14:paraId="7DCE36C8" w14:textId="77777777" w:rsidR="00675DA7" w:rsidRDefault="00675DA7" w:rsidP="00675DA7">
      <w:r>
        <w:rPr>
          <w:rFonts w:hint="eastAsia"/>
        </w:rPr>
        <w:t>위쪽 여백(</w:t>
      </w:r>
      <w:r>
        <w:t xml:space="preserve">margin) </w:t>
      </w:r>
      <w:r>
        <w:rPr>
          <w:rFonts w:hint="eastAsia"/>
        </w:rPr>
        <w:t xml:space="preserve">값을 </w:t>
      </w:r>
      <w:r>
        <w:t>24</w:t>
      </w:r>
      <w:r>
        <w:rPr>
          <w:rFonts w:hint="eastAsia"/>
        </w:rPr>
        <w:t>로 수정하자.</w:t>
      </w:r>
    </w:p>
    <w:p w14:paraId="4D32AABF" w14:textId="77777777" w:rsidR="00675DA7" w:rsidRPr="00675DA7" w:rsidRDefault="00675DA7" w:rsidP="00675DA7"/>
    <w:p w14:paraId="4043D345" w14:textId="77777777" w:rsidR="00675DA7" w:rsidRPr="003D5D30" w:rsidRDefault="00675DA7" w:rsidP="00675DA7">
      <w:r>
        <w:t xml:space="preserve">layout_width </w:t>
      </w:r>
      <w:r>
        <w:rPr>
          <w:rFonts w:hint="eastAsia"/>
        </w:rPr>
        <w:t xml:space="preserve">속성 값을 </w:t>
      </w:r>
      <w:r>
        <w:t>0dp</w:t>
      </w:r>
      <w:r>
        <w:rPr>
          <w:rFonts w:hint="eastAsia"/>
        </w:rPr>
        <w:t>로 지정하자.</w:t>
      </w:r>
    </w:p>
    <w:p w14:paraId="050CE612" w14:textId="77777777" w:rsidR="00675DA7" w:rsidRDefault="00675DA7" w:rsidP="00675DA7"/>
    <w:p w14:paraId="2250D709" w14:textId="08F663FE" w:rsidR="00B81863" w:rsidRDefault="00675DA7" w:rsidP="00675DA7">
      <w:r>
        <w:t xml:space="preserve">text </w:t>
      </w:r>
      <w:r>
        <w:rPr>
          <w:rFonts w:hint="eastAsia"/>
        </w:rPr>
        <w:t>속성 값으로 아래와 같은 문자열 리소스를 설정하자.</w:t>
      </w:r>
    </w:p>
    <w:p w14:paraId="5D62B17D" w14:textId="31F907FB" w:rsidR="00B81863" w:rsidRDefault="00675DA7" w:rsidP="00F67924">
      <w:r>
        <w:rPr>
          <w:noProof/>
        </w:rPr>
        <w:drawing>
          <wp:inline distT="0" distB="0" distL="0" distR="0" wp14:anchorId="39B3EFAA" wp14:editId="733E2EEC">
            <wp:extent cx="2457450" cy="3166893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2698" cy="31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666" w14:textId="77777777" w:rsidR="00EA382D" w:rsidRDefault="00EA382D" w:rsidP="00F67924"/>
    <w:p w14:paraId="17A3EFF7" w14:textId="4073EE7D" w:rsidR="00FB208D" w:rsidRDefault="00FB208D" w:rsidP="00F67924"/>
    <w:p w14:paraId="3E3D593D" w14:textId="77777777" w:rsidR="00FB208D" w:rsidRDefault="00FB208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E8AE8FC" w14:textId="30A836B2" w:rsidR="00FB208D" w:rsidRDefault="00052B88" w:rsidP="00FB208D">
      <w:pPr>
        <w:pStyle w:val="Heading1"/>
      </w:pPr>
      <w:bookmarkStart w:id="23" w:name="_Toc491873688"/>
      <w:r>
        <w:rPr>
          <w:rFonts w:hint="eastAsia"/>
        </w:rPr>
        <w:lastRenderedPageBreak/>
        <w:t xml:space="preserve">회원 가입 </w:t>
      </w:r>
      <w:r w:rsidR="00156044">
        <w:t xml:space="preserve">Java </w:t>
      </w:r>
      <w:r w:rsidR="00156044">
        <w:rPr>
          <w:rFonts w:hint="eastAsia"/>
        </w:rPr>
        <w:t>코드</w:t>
      </w:r>
      <w:bookmarkEnd w:id="23"/>
      <w:r w:rsidR="00602BC5">
        <w:rPr>
          <w:rFonts w:hint="eastAsia"/>
        </w:rPr>
        <w:t xml:space="preserve"> </w:t>
      </w:r>
    </w:p>
    <w:p w14:paraId="18A89578" w14:textId="77777777" w:rsidR="00052B88" w:rsidRPr="00052B88" w:rsidRDefault="00052B88" w:rsidP="00052B88"/>
    <w:p w14:paraId="3A882EDE" w14:textId="04C8EA59" w:rsidR="00FB208D" w:rsidRDefault="00D679A4" w:rsidP="00A4490E">
      <w:pPr>
        <w:pStyle w:val="Heading2"/>
      </w:pPr>
      <w:bookmarkStart w:id="24" w:name="_Toc491873689"/>
      <w:r>
        <w:t>SignupActivity.java</w:t>
      </w:r>
      <w:bookmarkEnd w:id="24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D679A4" w14:paraId="3A59486F" w14:textId="77777777" w:rsidTr="00D679A4">
        <w:tc>
          <w:tcPr>
            <w:tcW w:w="426" w:type="dxa"/>
          </w:tcPr>
          <w:p w14:paraId="5AA4FEE0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06D2C274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5E7A7EE8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1C636EEA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2DA2B850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56859C78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5ED08567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009AAA25" w14:textId="77777777" w:rsidR="00D679A4" w:rsidRPr="00185935" w:rsidRDefault="00D679A4" w:rsidP="00A10BC0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487E0C3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26A81585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194E4558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6AC6F305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6D65ED8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7A56C888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6E57FDE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40B50B98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7C8A9D5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6CC3B5C6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2B2167BD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3B958C69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73386E4F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56ECC88E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54D6D32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506FDB75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24</w:t>
            </w:r>
          </w:p>
          <w:p w14:paraId="6E42F23D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25</w:t>
            </w:r>
          </w:p>
          <w:p w14:paraId="19540D17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26</w:t>
            </w:r>
          </w:p>
          <w:p w14:paraId="4886F9CE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27</w:t>
            </w:r>
          </w:p>
          <w:p w14:paraId="7D2A347D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28</w:t>
            </w:r>
          </w:p>
          <w:p w14:paraId="572CABC0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29</w:t>
            </w:r>
          </w:p>
          <w:p w14:paraId="67C5C6D4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30</w:t>
            </w:r>
          </w:p>
          <w:p w14:paraId="2969AA4E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31</w:t>
            </w:r>
          </w:p>
          <w:p w14:paraId="55B72C68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32</w:t>
            </w:r>
          </w:p>
          <w:p w14:paraId="6F2F62D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33</w:t>
            </w:r>
          </w:p>
          <w:p w14:paraId="07F03392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34</w:t>
            </w:r>
          </w:p>
          <w:p w14:paraId="24F70A95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35</w:t>
            </w:r>
          </w:p>
          <w:p w14:paraId="345DC5D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36</w:t>
            </w:r>
          </w:p>
          <w:p w14:paraId="0C7C203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37</w:t>
            </w:r>
          </w:p>
          <w:p w14:paraId="10ED175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38</w:t>
            </w:r>
          </w:p>
          <w:p w14:paraId="72A5C011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39</w:t>
            </w:r>
          </w:p>
          <w:p w14:paraId="5BC64D5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40</w:t>
            </w:r>
          </w:p>
          <w:p w14:paraId="6192553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41</w:t>
            </w:r>
          </w:p>
          <w:p w14:paraId="45DC829D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42</w:t>
            </w:r>
          </w:p>
          <w:p w14:paraId="378B9422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43</w:t>
            </w:r>
          </w:p>
          <w:p w14:paraId="00BEA0B1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44</w:t>
            </w:r>
          </w:p>
          <w:p w14:paraId="2C274C97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45</w:t>
            </w:r>
          </w:p>
          <w:p w14:paraId="7AB20FB9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46</w:t>
            </w:r>
          </w:p>
          <w:p w14:paraId="1C1233DE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47</w:t>
            </w:r>
          </w:p>
          <w:p w14:paraId="015C8D11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48</w:t>
            </w:r>
          </w:p>
          <w:p w14:paraId="569C683E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49</w:t>
            </w:r>
          </w:p>
          <w:p w14:paraId="4957ECAA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50</w:t>
            </w:r>
          </w:p>
          <w:p w14:paraId="4D1F0867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51</w:t>
            </w:r>
          </w:p>
          <w:p w14:paraId="3A923EAB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52</w:t>
            </w:r>
          </w:p>
          <w:p w14:paraId="177B0B80" w14:textId="77777777" w:rsidR="00D679A4" w:rsidRDefault="00D679A4" w:rsidP="00A10BC0">
            <w:pPr>
              <w:pStyle w:val="a1"/>
            </w:pPr>
            <w:r>
              <w:rPr>
                <w:rFonts w:hint="eastAsia"/>
              </w:rPr>
              <w:t>53</w:t>
            </w:r>
          </w:p>
          <w:p w14:paraId="7AB9B1D8" w14:textId="0D178A30" w:rsidR="00D679A4" w:rsidRPr="00185935" w:rsidRDefault="00D679A4" w:rsidP="00A10BC0">
            <w:pPr>
              <w:pStyle w:val="a1"/>
            </w:pPr>
          </w:p>
        </w:tc>
        <w:tc>
          <w:tcPr>
            <w:tcW w:w="10631" w:type="dxa"/>
          </w:tcPr>
          <w:p w14:paraId="07E6AFE5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package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net.skhu.e02views;</w:t>
            </w:r>
          </w:p>
          <w:p w14:paraId="0BF1381B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2A1EEA62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android.support.v7.app.AppCompatActivity;</w:t>
            </w:r>
          </w:p>
          <w:p w14:paraId="052BC359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android.os.Bundle;</w:t>
            </w:r>
          </w:p>
          <w:p w14:paraId="2C4A36DF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android.util.Log;</w:t>
            </w:r>
          </w:p>
          <w:p w14:paraId="332B1763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android.view.View;</w:t>
            </w:r>
          </w:p>
          <w:p w14:paraId="32ABB90C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android.widget.Button;</w:t>
            </w:r>
          </w:p>
          <w:p w14:paraId="33740533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android.widget.EditText;</w:t>
            </w:r>
          </w:p>
          <w:p w14:paraId="44F86719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android.widget.Toast;</w:t>
            </w:r>
          </w:p>
          <w:p w14:paraId="4AF0D579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1F993DAE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class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SignupActivity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extends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AppCompatActivity {</w:t>
            </w:r>
          </w:p>
          <w:p w14:paraId="2DB047F9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6A1E44C3" w14:textId="77777777" w:rsidR="00A21A85" w:rsidRDefault="00A10BC0" w:rsidP="00A10BC0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23EF4F60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protected void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53AE96D7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>super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.onCreate(savedInstanceState);</w:t>
            </w:r>
          </w:p>
          <w:p w14:paraId="32041941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setContentView(R.layout.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activity_signup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3D86C58A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9DF97CD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Button button = (Button)findViewById(R.id.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button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1DF1E41E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View.OnClickListener listener =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new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View.OnClickListener() {</w:t>
            </w:r>
          </w:p>
          <w:p w14:paraId="31E9A3D7" w14:textId="77777777" w:rsidR="00A21A85" w:rsidRDefault="00A10BC0" w:rsidP="00A10BC0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A10BC0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763A3972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808000"/>
                <w:sz w:val="18"/>
                <w:szCs w:val="18"/>
              </w:rPr>
              <w:t xml:space="preserve">    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void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onClick(View view) {</w:t>
            </w:r>
          </w:p>
          <w:p w14:paraId="406C7EA2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editText_loginId = (EditText)findViewById(R.id.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editText_loginId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28A79C59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loginId = editText_loginId.getText().toString();</w:t>
            </w:r>
          </w:p>
          <w:p w14:paraId="6206D1FA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A10BC0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isEmptyOrWhiteSpace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(loginId))</w:t>
            </w:r>
          </w:p>
          <w:p w14:paraId="65E84C0D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    editText_loginId.setError(</w:t>
            </w:r>
            <w:r w:rsidRPr="00A10BC0">
              <w:rPr>
                <w:rFonts w:hAnsi="굴림체" w:hint="eastAsia"/>
                <w:b/>
                <w:color w:val="008000"/>
                <w:sz w:val="18"/>
                <w:szCs w:val="18"/>
              </w:rPr>
              <w:t>"로그인 아이디를 입력하세요"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5D85DD3A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4C93E2DB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editText_password = (EditText)findViewById(R.id.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editText_password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2E33E9EB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password = editText_password.getText().toString();</w:t>
            </w:r>
          </w:p>
          <w:p w14:paraId="0BE1296F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A10BC0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isEmptyOrWhiteSpace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(password))</w:t>
            </w:r>
          </w:p>
          <w:p w14:paraId="777F451F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    editText_password.setError(</w:t>
            </w:r>
            <w:r w:rsidRPr="00A10BC0">
              <w:rPr>
                <w:rFonts w:hAnsi="굴림체" w:hint="eastAsia"/>
                <w:b/>
                <w:color w:val="008000"/>
                <w:sz w:val="18"/>
                <w:szCs w:val="18"/>
              </w:rPr>
              <w:t>"비밀번호를 입력하세요"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52204DC5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0D8AE008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editText_password2 = (EditText)findViewById(R.id.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editText_password2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480C56E7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password2 = editText_password2.getText().toString();</w:t>
            </w:r>
          </w:p>
          <w:p w14:paraId="601FAF8D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(password.equals(password2) ==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>false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</w:t>
            </w:r>
          </w:p>
          <w:p w14:paraId="7004AA40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    editText_password2.setError(</w:t>
            </w:r>
            <w:r w:rsidRPr="00A10BC0">
              <w:rPr>
                <w:rFonts w:hAnsi="굴림체" w:hint="eastAsia"/>
                <w:b/>
                <w:color w:val="008000"/>
                <w:sz w:val="18"/>
                <w:szCs w:val="18"/>
              </w:rPr>
              <w:t>"비밀번호가 일치하지 않습니다"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03E65723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1FE57622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editText_email = (EditText)findViewById(R.id.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editText_email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13DEA6BD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email = editText_email.getText().toString();</w:t>
            </w:r>
          </w:p>
          <w:p w14:paraId="6799ED96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089C351E" w14:textId="77777777" w:rsidR="00A21A85" w:rsidRDefault="00A10BC0" w:rsidP="00A10BC0">
            <w:pPr>
              <w:pStyle w:val="a1"/>
              <w:rPr>
                <w:rFonts w:hAnsi="굴림체"/>
                <w:i/>
                <w:iCs/>
                <w:color w:val="80808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A10BC0">
              <w:rPr>
                <w:rFonts w:hAnsi="굴림체" w:hint="eastAsia"/>
                <w:i/>
                <w:iCs/>
                <w:color w:val="808080"/>
                <w:sz w:val="18"/>
                <w:szCs w:val="18"/>
              </w:rPr>
              <w:t>// 회원 가입 데이터를 서버에 전송하는 코드를 구현해야 함.</w:t>
            </w:r>
          </w:p>
          <w:p w14:paraId="1F16F557" w14:textId="77777777" w:rsidR="00A21A85" w:rsidRDefault="00A21A85" w:rsidP="00A10BC0">
            <w:pPr>
              <w:pStyle w:val="a1"/>
              <w:rPr>
                <w:rFonts w:hAnsi="굴림체"/>
                <w:i/>
                <w:iCs/>
                <w:color w:val="808080"/>
                <w:sz w:val="18"/>
                <w:szCs w:val="18"/>
              </w:rPr>
            </w:pPr>
          </w:p>
          <w:p w14:paraId="712D45F2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i/>
                <w:iCs/>
                <w:color w:val="808080"/>
                <w:sz w:val="18"/>
                <w:szCs w:val="18"/>
              </w:rPr>
              <w:t xml:space="preserve">               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String msg = </w:t>
            </w:r>
            <w:r w:rsidRPr="00A10BC0">
              <w:rPr>
                <w:rFonts w:hAnsi="굴림체" w:hint="eastAsia"/>
                <w:b/>
                <w:color w:val="008000"/>
                <w:sz w:val="18"/>
                <w:szCs w:val="18"/>
              </w:rPr>
              <w:t xml:space="preserve">"회원가입 성공: "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+ loginId + </w:t>
            </w:r>
            <w:r w:rsidRPr="00A10BC0">
              <w:rPr>
                <w:rFonts w:hAnsi="굴림체" w:hint="eastAsia"/>
                <w:b/>
                <w:color w:val="008000"/>
                <w:sz w:val="18"/>
                <w:szCs w:val="18"/>
              </w:rPr>
              <w:t xml:space="preserve">" "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+ email;</w:t>
            </w:r>
          </w:p>
          <w:p w14:paraId="0F9C70DF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Toast.</w:t>
            </w:r>
            <w:r w:rsidRPr="00A10BC0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makeText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(SignupActivity.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, msg, Toast.</w:t>
            </w:r>
            <w:r w:rsidRPr="00A10BC0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LENGTH_LONG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).show();</w:t>
            </w:r>
          </w:p>
          <w:p w14:paraId="26E0802A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0D3082CB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};</w:t>
            </w:r>
          </w:p>
          <w:p w14:paraId="08897B78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button.setOnClickListener(listener);</w:t>
            </w:r>
          </w:p>
          <w:p w14:paraId="7E0C11E5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0F280826" w14:textId="77777777" w:rsidR="00A21A85" w:rsidRDefault="00A21A85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1B4DCFF9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static boolean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isEmptyOrWhiteSpace(String s) {</w:t>
            </w:r>
          </w:p>
          <w:p w14:paraId="3DDD47CC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(s ==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>null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)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51F5DCFF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10BC0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return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s.trim().length() == </w:t>
            </w:r>
            <w:r w:rsidRPr="00A10BC0">
              <w:rPr>
                <w:rFonts w:hAnsi="굴림체" w:hint="eastAsia"/>
                <w:color w:val="0000FF"/>
                <w:sz w:val="18"/>
                <w:szCs w:val="18"/>
              </w:rPr>
              <w:t>0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13171F45" w14:textId="77777777" w:rsidR="00A21A85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5C165C58" w14:textId="602C005F" w:rsidR="00A10BC0" w:rsidRPr="00A10BC0" w:rsidRDefault="00A10BC0" w:rsidP="00A10BC0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}</w:t>
            </w:r>
          </w:p>
          <w:p w14:paraId="40E8B44A" w14:textId="77777777" w:rsidR="00D679A4" w:rsidRPr="00A10BC0" w:rsidRDefault="00D679A4" w:rsidP="00A10BC0">
            <w:pPr>
              <w:pStyle w:val="a1"/>
            </w:pPr>
          </w:p>
        </w:tc>
      </w:tr>
    </w:tbl>
    <w:p w14:paraId="21DC1C81" w14:textId="07EEC0DC" w:rsidR="00D679A4" w:rsidRDefault="00D679A4" w:rsidP="00FB2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C0" w14:paraId="1BEA6EBB" w14:textId="77777777" w:rsidTr="00A10BC0">
        <w:tc>
          <w:tcPr>
            <w:tcW w:w="10456" w:type="dxa"/>
          </w:tcPr>
          <w:p w14:paraId="6FEE16B7" w14:textId="4B569CFB" w:rsidR="00A10BC0" w:rsidRDefault="00A10BC0" w:rsidP="00FB208D"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EditText editText_loginId = (EditText)findViewById(R.id.</w:t>
            </w:r>
            <w:r w:rsidRPr="00A10BC0">
              <w:rPr>
                <w:rFonts w:hAnsi="굴림체" w:hint="eastAsia"/>
                <w:b/>
                <w:bCs/>
                <w:i/>
                <w:iCs/>
                <w:color w:val="660E7A"/>
                <w:sz w:val="18"/>
                <w:szCs w:val="18"/>
              </w:rPr>
              <w:t>editText_loginId</w:t>
            </w:r>
            <w:r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441E3823" w14:textId="3F1D9661" w:rsidR="00087E0E" w:rsidRDefault="00087E0E" w:rsidP="00FB208D">
      <w:r>
        <w:rPr>
          <w:rFonts w:hint="eastAsia"/>
        </w:rPr>
        <w:t xml:space="preserve">현재 액티비티의 내부에서 id가 </w:t>
      </w:r>
      <w:r>
        <w:t xml:space="preserve">editText_loginId </w:t>
      </w:r>
      <w:r>
        <w:rPr>
          <w:rFonts w:hint="eastAsia"/>
        </w:rPr>
        <w:t xml:space="preserve">인 </w:t>
      </w:r>
      <w:r>
        <w:t xml:space="preserve">EditText </w:t>
      </w:r>
      <w:r>
        <w:rPr>
          <w:rFonts w:hint="eastAsia"/>
        </w:rPr>
        <w:t>객체에 대한 참조를 구한다.</w:t>
      </w:r>
    </w:p>
    <w:p w14:paraId="31349FCC" w14:textId="0843932C" w:rsidR="00087E0E" w:rsidRDefault="00087E0E" w:rsidP="00FB2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C0" w14:paraId="2BBC0297" w14:textId="77777777" w:rsidTr="00A10BC0">
        <w:tc>
          <w:tcPr>
            <w:tcW w:w="10456" w:type="dxa"/>
          </w:tcPr>
          <w:p w14:paraId="5118492C" w14:textId="219F97EF" w:rsidR="00A10BC0" w:rsidRDefault="00A10BC0" w:rsidP="00FB208D"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String loginId = editText_loginId.getText().toString();</w:t>
            </w:r>
          </w:p>
        </w:tc>
      </w:tr>
    </w:tbl>
    <w:p w14:paraId="42C0C594" w14:textId="781B338B" w:rsidR="00087E0E" w:rsidRDefault="00087E0E" w:rsidP="00FB208D">
      <w:r>
        <w:t xml:space="preserve">EditText </w:t>
      </w:r>
      <w:r>
        <w:rPr>
          <w:rFonts w:hint="eastAsia"/>
        </w:rPr>
        <w:t xml:space="preserve">클래스의 </w:t>
      </w:r>
      <w:r>
        <w:t xml:space="preserve">getText </w:t>
      </w:r>
      <w:r>
        <w:rPr>
          <w:rFonts w:hint="eastAsia"/>
        </w:rPr>
        <w:t>메</w:t>
      </w:r>
      <w:r w:rsidR="00602BC5">
        <w:rPr>
          <w:rFonts w:hint="eastAsia"/>
        </w:rPr>
        <w:t xml:space="preserve">소드가 리턴하는 것은 </w:t>
      </w:r>
      <w:r w:rsidR="00602BC5">
        <w:t xml:space="preserve">String </w:t>
      </w:r>
      <w:r w:rsidR="00602BC5">
        <w:rPr>
          <w:rFonts w:hint="eastAsia"/>
        </w:rPr>
        <w:t xml:space="preserve">객체가 아니고 </w:t>
      </w:r>
      <w:r w:rsidR="00602BC5">
        <w:t xml:space="preserve">Editable </w:t>
      </w:r>
      <w:r w:rsidR="00602BC5">
        <w:rPr>
          <w:rFonts w:hint="eastAsia"/>
        </w:rPr>
        <w:t>객체이다.</w:t>
      </w:r>
    </w:p>
    <w:p w14:paraId="4C18B17C" w14:textId="01A5FD0D" w:rsidR="00602BC5" w:rsidRDefault="00602BC5" w:rsidP="00FB208D">
      <w:r>
        <w:t xml:space="preserve">Editable </w:t>
      </w:r>
      <w:r>
        <w:rPr>
          <w:rFonts w:hint="eastAsia"/>
        </w:rPr>
        <w:t xml:space="preserve">클래스의 </w:t>
      </w:r>
      <w:r>
        <w:t xml:space="preserve">equals </w:t>
      </w:r>
      <w:r>
        <w:rPr>
          <w:rFonts w:hint="eastAsia"/>
        </w:rPr>
        <w:t xml:space="preserve">메소드는 </w:t>
      </w:r>
      <w:r>
        <w:t>identity</w:t>
      </w:r>
      <w:r>
        <w:rPr>
          <w:rFonts w:hint="eastAsia"/>
        </w:rPr>
        <w:t>를 비교하기 때문에 바람직하지 않다.</w:t>
      </w:r>
    </w:p>
    <w:p w14:paraId="57E98E73" w14:textId="32F0A03B" w:rsidR="00602BC5" w:rsidRDefault="00602BC5" w:rsidP="00FB208D">
      <w:r>
        <w:t xml:space="preserve">Editable </w:t>
      </w:r>
      <w:r>
        <w:rPr>
          <w:rFonts w:hint="eastAsia"/>
        </w:rPr>
        <w:t xml:space="preserve">클래스의 </w:t>
      </w:r>
      <w:r>
        <w:t xml:space="preserve">toString </w:t>
      </w:r>
      <w:r>
        <w:rPr>
          <w:rFonts w:hint="eastAsia"/>
        </w:rPr>
        <w:t xml:space="preserve">메소드를 호출하여 </w:t>
      </w:r>
      <w:r>
        <w:t>String</w:t>
      </w:r>
      <w:r>
        <w:rPr>
          <w:rFonts w:hint="eastAsia"/>
        </w:rPr>
        <w:t xml:space="preserve"> 객체로 변환하는 것이 좋다.</w:t>
      </w:r>
    </w:p>
    <w:p w14:paraId="543FD1CC" w14:textId="4037D0A6" w:rsidR="00602BC5" w:rsidRDefault="00602BC5" w:rsidP="00FB2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C0" w14:paraId="782DFD6B" w14:textId="77777777" w:rsidTr="00A10BC0">
        <w:tc>
          <w:tcPr>
            <w:tcW w:w="10456" w:type="dxa"/>
          </w:tcPr>
          <w:p w14:paraId="1056C488" w14:textId="77777777" w:rsidR="00A21A85" w:rsidRDefault="00A10BC0" w:rsidP="00FB208D">
            <w:pPr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 xml:space="preserve">static boolean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isEmptyOrWhiteSpace(String s) {</w:t>
            </w:r>
          </w:p>
          <w:p w14:paraId="7D2FE115" w14:textId="77777777" w:rsidR="00A21A85" w:rsidRDefault="00A10BC0" w:rsidP="00FB208D">
            <w:pPr>
              <w:rPr>
                <w:rFonts w:hAnsi="굴림체"/>
                <w:color w:val="000000"/>
                <w:sz w:val="18"/>
                <w:szCs w:val="18"/>
              </w:rPr>
            </w:pPr>
            <w:r>
              <w:rPr>
                <w:rFonts w:hAnsi="굴림체"/>
                <w:color w:val="000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(s == </w:t>
            </w: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>null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) </w:t>
            </w: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>return true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56AA693B" w14:textId="77777777" w:rsidR="00A21A85" w:rsidRDefault="00A10BC0" w:rsidP="00FB208D">
            <w:pPr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 xml:space="preserve">s.trim().length() == </w:t>
            </w:r>
            <w:r w:rsidRPr="00A10BC0">
              <w:rPr>
                <w:rFonts w:hAnsi="굴림체" w:hint="eastAsia"/>
                <w:color w:val="0000FF"/>
                <w:sz w:val="18"/>
                <w:szCs w:val="18"/>
              </w:rPr>
              <w:t>0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245F5433" w14:textId="30DAD858" w:rsidR="00A10BC0" w:rsidRDefault="00A10BC0" w:rsidP="00FB208D"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}</w:t>
            </w:r>
          </w:p>
        </w:tc>
      </w:tr>
    </w:tbl>
    <w:p w14:paraId="1887D2E8" w14:textId="7383E0EF" w:rsidR="00602BC5" w:rsidRDefault="00602BC5" w:rsidP="00FB208D">
      <w:r>
        <w:rPr>
          <w:rFonts w:hint="eastAsia"/>
        </w:rPr>
        <w:t xml:space="preserve">String 문자열이 </w:t>
      </w:r>
      <w:r>
        <w:t xml:space="preserve">null </w:t>
      </w:r>
      <w:r>
        <w:rPr>
          <w:rFonts w:hint="eastAsia"/>
        </w:rPr>
        <w:t>이거나,</w:t>
      </w:r>
      <w:r>
        <w:t xml:space="preserve"> </w:t>
      </w:r>
      <w:r>
        <w:rPr>
          <w:rFonts w:hint="eastAsia"/>
        </w:rPr>
        <w:t>빈 문자열이거나,</w:t>
      </w:r>
      <w:r>
        <w:t xml:space="preserve"> </w:t>
      </w:r>
      <w:r>
        <w:rPr>
          <w:rFonts w:hint="eastAsia"/>
        </w:rPr>
        <w:t xml:space="preserve">공백 문자 뿐이라면 </w:t>
      </w:r>
      <w:r>
        <w:t>true</w:t>
      </w:r>
      <w:r>
        <w:rPr>
          <w:rFonts w:hint="eastAsia"/>
        </w:rPr>
        <w:t>를 리턴한다.</w:t>
      </w:r>
    </w:p>
    <w:p w14:paraId="6F0CD058" w14:textId="0490E9BD" w:rsidR="00602BC5" w:rsidRDefault="00602BC5" w:rsidP="00FB208D"/>
    <w:p w14:paraId="4663BB78" w14:textId="77777777" w:rsidR="00A10BC0" w:rsidRDefault="00A10BC0" w:rsidP="00FB2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C0" w14:paraId="5796F783" w14:textId="77777777" w:rsidTr="00A10BC0">
        <w:tc>
          <w:tcPr>
            <w:tcW w:w="10456" w:type="dxa"/>
          </w:tcPr>
          <w:p w14:paraId="5DC39F43" w14:textId="77777777" w:rsidR="00A21A85" w:rsidRDefault="00A10BC0" w:rsidP="00FB208D">
            <w:pPr>
              <w:rPr>
                <w:rFonts w:hAnsi="굴림체"/>
                <w:color w:val="000000"/>
                <w:sz w:val="18"/>
                <w:szCs w:val="18"/>
              </w:rPr>
            </w:pP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A10BC0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isEmptyOrWhiteSpace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(loginId))</w:t>
            </w:r>
          </w:p>
          <w:p w14:paraId="2721D28B" w14:textId="6293DE4A" w:rsidR="00A10BC0" w:rsidRDefault="00A10BC0" w:rsidP="00FB208D">
            <w:r>
              <w:rPr>
                <w:rFonts w:hAnsi="굴림체"/>
                <w:color w:val="000000"/>
                <w:sz w:val="18"/>
                <w:szCs w:val="18"/>
              </w:rPr>
              <w:t xml:space="preserve">    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editText_loginId.setError(</w:t>
            </w:r>
            <w:r w:rsidRPr="00A10BC0">
              <w:rPr>
                <w:rFonts w:hAnsi="굴림체" w:hint="eastAsia"/>
                <w:b/>
                <w:bCs/>
                <w:color w:val="008000"/>
                <w:sz w:val="18"/>
                <w:szCs w:val="18"/>
              </w:rPr>
              <w:t>"로그인 아이디를 입력하세요"</w:t>
            </w:r>
            <w:r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</w:tc>
      </w:tr>
    </w:tbl>
    <w:p w14:paraId="01982EC9" w14:textId="6BE1D307" w:rsidR="00602BC5" w:rsidRDefault="00602BC5" w:rsidP="00FB208D">
      <w:r>
        <w:rPr>
          <w:rFonts w:hint="eastAsia"/>
        </w:rPr>
        <w:t>로그인 아이디가 입력되지 않았다면,</w:t>
      </w:r>
      <w:r>
        <w:t xml:space="preserve"> </w:t>
      </w:r>
      <w:r>
        <w:rPr>
          <w:rFonts w:hint="eastAsia"/>
        </w:rPr>
        <w:t>화면에 에러 메시지를 표시한다.</w:t>
      </w:r>
    </w:p>
    <w:p w14:paraId="606DC746" w14:textId="251BC79A" w:rsidR="00602BC5" w:rsidRDefault="00602BC5" w:rsidP="00FB208D">
      <w:r>
        <w:t xml:space="preserve">EditText </w:t>
      </w:r>
      <w:r>
        <w:rPr>
          <w:rFonts w:hint="eastAsia"/>
        </w:rPr>
        <w:t xml:space="preserve">클래스의 </w:t>
      </w:r>
      <w:r>
        <w:t xml:space="preserve">setError </w:t>
      </w:r>
      <w:r>
        <w:rPr>
          <w:rFonts w:hint="eastAsia"/>
        </w:rPr>
        <w:t>메소드를 사용하여, 입력 오류 에러 메시지를 화면에 표시한다.</w:t>
      </w:r>
    </w:p>
    <w:p w14:paraId="36F2FC18" w14:textId="1534AEA1" w:rsidR="00A4490E" w:rsidRDefault="00A4490E" w:rsidP="00FB2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C0" w14:paraId="1EF559BA" w14:textId="77777777" w:rsidTr="00A10BC0">
        <w:tc>
          <w:tcPr>
            <w:tcW w:w="10456" w:type="dxa"/>
          </w:tcPr>
          <w:p w14:paraId="0FFE043D" w14:textId="28034B72" w:rsidR="00A10BC0" w:rsidRDefault="00A10BC0" w:rsidP="00FB208D"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Toast.</w:t>
            </w:r>
            <w:r w:rsidRPr="00A10BC0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makeText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(SignupActivity.</w:t>
            </w:r>
            <w:r w:rsidRPr="00A10BC0">
              <w:rPr>
                <w:rFonts w:hAnsi="굴림체" w:hint="eastAsia"/>
                <w:b/>
                <w:bCs/>
                <w:color w:val="000080"/>
                <w:sz w:val="18"/>
                <w:szCs w:val="18"/>
              </w:rPr>
              <w:t>this</w:t>
            </w:r>
            <w:r w:rsidRPr="00A10BC0">
              <w:rPr>
                <w:rFonts w:hAnsi="굴림체" w:hint="eastAsia"/>
                <w:color w:val="000000"/>
                <w:sz w:val="18"/>
                <w:szCs w:val="18"/>
              </w:rPr>
              <w:t>, msg, Toast.</w:t>
            </w:r>
            <w:r w:rsidRPr="00A10BC0">
              <w:rPr>
                <w:rFonts w:hAnsi="굴림체" w:hint="eastAsia"/>
                <w:b/>
                <w:bCs/>
                <w:i/>
                <w:iCs/>
                <w:color w:val="660E7A"/>
                <w:sz w:val="18"/>
                <w:szCs w:val="18"/>
              </w:rPr>
              <w:t>LENGTH_LONG</w:t>
            </w:r>
            <w:r>
              <w:rPr>
                <w:rFonts w:hAnsi="굴림체" w:hint="eastAsia"/>
                <w:color w:val="000000"/>
                <w:sz w:val="18"/>
                <w:szCs w:val="18"/>
              </w:rPr>
              <w:t>).show();</w:t>
            </w:r>
          </w:p>
        </w:tc>
      </w:tr>
    </w:tbl>
    <w:p w14:paraId="2044EBBA" w14:textId="318098CE" w:rsidR="00FF4B0D" w:rsidRDefault="00FF4B0D" w:rsidP="00FB208D">
      <w:r>
        <w:t xml:space="preserve">Toast.makeText(...) </w:t>
      </w:r>
      <w:r>
        <w:rPr>
          <w:rFonts w:hint="eastAsia"/>
        </w:rPr>
        <w:t xml:space="preserve">메소드의 첫째 파라미터는 </w:t>
      </w:r>
      <w:r>
        <w:t xml:space="preserve">Context </w:t>
      </w:r>
      <w:r>
        <w:rPr>
          <w:rFonts w:hint="eastAsia"/>
        </w:rPr>
        <w:t>객체이어야 한다.</w:t>
      </w:r>
    </w:p>
    <w:p w14:paraId="7741523C" w14:textId="2A412861" w:rsidR="00FF4B0D" w:rsidRDefault="00FF4B0D" w:rsidP="00FB208D">
      <w:r>
        <w:rPr>
          <w:rFonts w:hint="eastAsia"/>
        </w:rPr>
        <w:t xml:space="preserve">액티비티 클래스의 부모 클래스가 </w:t>
      </w:r>
      <w:r>
        <w:t xml:space="preserve">Context </w:t>
      </w:r>
      <w:r>
        <w:rPr>
          <w:rFonts w:hint="eastAsia"/>
        </w:rPr>
        <w:t>클래스이다.</w:t>
      </w:r>
    </w:p>
    <w:p w14:paraId="20B6C89D" w14:textId="2B9A3FDF" w:rsidR="00FF4B0D" w:rsidRDefault="00FF4B0D" w:rsidP="00FB208D">
      <w:r>
        <w:rPr>
          <w:rFonts w:hint="eastAsia"/>
        </w:rPr>
        <w:t xml:space="preserve">즉 대부분의 경우 </w:t>
      </w:r>
      <w:r>
        <w:t xml:space="preserve">Toast.makeText(...) </w:t>
      </w:r>
      <w:r>
        <w:rPr>
          <w:rFonts w:hint="eastAsia"/>
        </w:rPr>
        <w:t>메소드의 첫째 파라미터는 액티비티 객체이어야 한다.</w:t>
      </w:r>
    </w:p>
    <w:p w14:paraId="3D16809C" w14:textId="77777777" w:rsidR="00FF4B0D" w:rsidRDefault="00FF4B0D" w:rsidP="00FB208D"/>
    <w:p w14:paraId="2755381D" w14:textId="795B4297" w:rsidR="00FF4B0D" w:rsidRDefault="00FF4B0D" w:rsidP="00FB208D">
      <w:r>
        <w:rPr>
          <w:rFonts w:hint="eastAsia"/>
        </w:rPr>
        <w:t>줄2</w:t>
      </w:r>
      <w:r>
        <w:t>1~44</w:t>
      </w:r>
      <w:r>
        <w:rPr>
          <w:rFonts w:hint="eastAsia"/>
        </w:rPr>
        <w:t xml:space="preserve">의 </w:t>
      </w:r>
      <w:r>
        <w:t xml:space="preserve">onClick </w:t>
      </w:r>
      <w:r>
        <w:rPr>
          <w:rFonts w:hint="eastAsia"/>
        </w:rPr>
        <w:t>메소드는 SignupActivity 클래스의 메소드가 아니고,</w:t>
      </w:r>
      <w:r>
        <w:t xml:space="preserve"> </w:t>
      </w:r>
    </w:p>
    <w:p w14:paraId="61AF1736" w14:textId="2BDD3FDA" w:rsidR="00FF4B0D" w:rsidRDefault="00FF4B0D" w:rsidP="00FB208D">
      <w:r>
        <w:t xml:space="preserve">SignupActivity </w:t>
      </w:r>
      <w:r>
        <w:rPr>
          <w:rFonts w:hint="eastAsia"/>
        </w:rPr>
        <w:t xml:space="preserve">클래스 내부에서 구현된 </w:t>
      </w:r>
      <w:r>
        <w:t>anonymous inner class</w:t>
      </w:r>
      <w:r>
        <w:rPr>
          <w:rFonts w:hint="eastAsia"/>
        </w:rPr>
        <w:t>의 메소드이다.</w:t>
      </w:r>
    </w:p>
    <w:p w14:paraId="61E74EEE" w14:textId="138971B3" w:rsidR="00FF4B0D" w:rsidRDefault="00FF4B0D" w:rsidP="00FB208D">
      <w:r>
        <w:rPr>
          <w:rFonts w:hint="eastAsia"/>
        </w:rPr>
        <w:t xml:space="preserve">이 inner class의 메소드에서 </w:t>
      </w:r>
      <w:r>
        <w:t>this</w:t>
      </w:r>
      <w:r>
        <w:rPr>
          <w:rFonts w:hint="eastAsia"/>
        </w:rPr>
        <w:t xml:space="preserve">는 물론 자기 자신인 </w:t>
      </w:r>
      <w:r>
        <w:t xml:space="preserve">anonymous inner class </w:t>
      </w:r>
      <w:r>
        <w:rPr>
          <w:rFonts w:hint="eastAsia"/>
        </w:rPr>
        <w:t>객체이다.</w:t>
      </w:r>
    </w:p>
    <w:p w14:paraId="1ADB8904" w14:textId="4A18002C" w:rsidR="00FF4B0D" w:rsidRDefault="00FF4B0D" w:rsidP="00FB208D"/>
    <w:p w14:paraId="15CB8036" w14:textId="694335F3" w:rsidR="00FF4B0D" w:rsidRDefault="00FF4B0D" w:rsidP="00FB208D">
      <w:r>
        <w:t>inner class</w:t>
      </w:r>
      <w:r>
        <w:rPr>
          <w:rFonts w:hint="eastAsia"/>
        </w:rPr>
        <w:t>의 메소드에서 바깥쪽 클래스(</w:t>
      </w:r>
      <w:r w:rsidR="00EC5FA9">
        <w:t>outer</w:t>
      </w:r>
      <w:r>
        <w:t xml:space="preserve"> class)</w:t>
      </w:r>
      <w:r>
        <w:rPr>
          <w:rFonts w:hint="eastAsia"/>
        </w:rPr>
        <w:t xml:space="preserve">의 </w:t>
      </w:r>
      <w:r>
        <w:t>this</w:t>
      </w:r>
      <w:r>
        <w:rPr>
          <w:rFonts w:hint="eastAsia"/>
        </w:rPr>
        <w:t>를 사용할 수 있다.</w:t>
      </w:r>
    </w:p>
    <w:p w14:paraId="442EA88E" w14:textId="2CCC1B1A" w:rsidR="00FF4B0D" w:rsidRDefault="00FF4B0D" w:rsidP="00FB208D">
      <w:r>
        <w:rPr>
          <w:rFonts w:hint="eastAsia"/>
        </w:rPr>
        <w:t>아웃터클래스명.</w:t>
      </w:r>
      <w:r>
        <w:t xml:space="preserve">this </w:t>
      </w:r>
      <w:r>
        <w:rPr>
          <w:rFonts w:hint="eastAsia"/>
        </w:rPr>
        <w:t>형태로 사용하면 된다.</w:t>
      </w:r>
      <w:r>
        <w:t xml:space="preserve"> (</w:t>
      </w:r>
      <w:r>
        <w:rPr>
          <w:rFonts w:hint="eastAsia"/>
        </w:rPr>
        <w:t>예:</w:t>
      </w:r>
      <w:r>
        <w:t xml:space="preserve"> </w:t>
      </w:r>
      <w:r>
        <w:rPr>
          <w:rFonts w:hint="eastAsia"/>
        </w:rPr>
        <w:t>줄4</w:t>
      </w:r>
      <w:r>
        <w:t>3</w:t>
      </w:r>
      <w:r>
        <w:rPr>
          <w:rFonts w:hint="eastAsia"/>
        </w:rPr>
        <w:t xml:space="preserve">의 </w:t>
      </w:r>
      <w:r>
        <w:t>SignupActivity.this )</w:t>
      </w:r>
    </w:p>
    <w:p w14:paraId="325D54C4" w14:textId="77777777" w:rsidR="00FF4B0D" w:rsidRDefault="00FF4B0D" w:rsidP="00FB208D"/>
    <w:p w14:paraId="11119948" w14:textId="420B75B4" w:rsidR="00FF4B0D" w:rsidRDefault="00FF4B0D" w:rsidP="00FB208D">
      <w:r>
        <w:rPr>
          <w:rFonts w:hint="eastAsia"/>
        </w:rPr>
        <w:t>줄4</w:t>
      </w:r>
      <w:r>
        <w:t>3</w:t>
      </w:r>
      <w:r>
        <w:rPr>
          <w:rFonts w:hint="eastAsia"/>
        </w:rPr>
        <w:t xml:space="preserve">에서 </w:t>
      </w:r>
      <w:r>
        <w:t xml:space="preserve">Toast.makeText(...) </w:t>
      </w:r>
      <w:r>
        <w:rPr>
          <w:rFonts w:hint="eastAsia"/>
        </w:rPr>
        <w:t>메소드의 첫째 파라미터로</w:t>
      </w:r>
      <w:r>
        <w:t xml:space="preserve">, </w:t>
      </w:r>
      <w:r>
        <w:rPr>
          <w:rFonts w:hint="eastAsia"/>
        </w:rPr>
        <w:t xml:space="preserve">그냥 </w:t>
      </w:r>
      <w:r>
        <w:t>this</w:t>
      </w:r>
      <w:r>
        <w:rPr>
          <w:rFonts w:hint="eastAsia"/>
        </w:rPr>
        <w:t>를 전달하면</w:t>
      </w:r>
      <w:r>
        <w:t xml:space="preserve">, </w:t>
      </w:r>
      <w:r>
        <w:rPr>
          <w:rFonts w:hint="eastAsia"/>
        </w:rPr>
        <w:t>컴파일 에러가 발생한다.</w:t>
      </w:r>
    </w:p>
    <w:p w14:paraId="65D9EB34" w14:textId="4145F8CB" w:rsidR="00FF4B0D" w:rsidRDefault="00FF4B0D" w:rsidP="00FB208D">
      <w:r>
        <w:t>this</w:t>
      </w:r>
      <w:r>
        <w:rPr>
          <w:rFonts w:hint="eastAsia"/>
        </w:rPr>
        <w:t>가 액티비티 객체가 아니기 때문이다.</w:t>
      </w:r>
      <w:r>
        <w:t xml:space="preserve"> SignupActivity.this</w:t>
      </w:r>
      <w:r>
        <w:rPr>
          <w:rFonts w:hint="eastAsia"/>
        </w:rPr>
        <w:t>를 전달해야 한다.</w:t>
      </w:r>
    </w:p>
    <w:p w14:paraId="4E949FB4" w14:textId="5A016C19" w:rsidR="00FF4B0D" w:rsidRDefault="00FF4B0D" w:rsidP="00FB208D"/>
    <w:p w14:paraId="039CE137" w14:textId="36C28E22" w:rsidR="00146D57" w:rsidRDefault="00146D57" w:rsidP="00FB208D">
      <w:r>
        <w:rPr>
          <w:rFonts w:hint="eastAsia"/>
        </w:rPr>
        <w:t>I</w:t>
      </w:r>
      <w:r>
        <w:t>nner class</w:t>
      </w:r>
      <w:r>
        <w:rPr>
          <w:rFonts w:hint="eastAsia"/>
        </w:rPr>
        <w:t xml:space="preserve">의 메소드에서 </w:t>
      </w:r>
      <w:r>
        <w:t>outer class</w:t>
      </w:r>
      <w:r>
        <w:rPr>
          <w:rFonts w:hint="eastAsia"/>
        </w:rPr>
        <w:t xml:space="preserve">의 </w:t>
      </w:r>
      <w:r>
        <w:t>this</w:t>
      </w:r>
      <w:r>
        <w:rPr>
          <w:rFonts w:hint="eastAsia"/>
        </w:rPr>
        <w:t>를 사용할 수 있다.</w:t>
      </w:r>
    </w:p>
    <w:p w14:paraId="60D37C80" w14:textId="7E24B37B" w:rsidR="00146D57" w:rsidRDefault="00146D57" w:rsidP="00FB208D"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그냥 </w:t>
      </w:r>
      <w:r>
        <w:t>this</w:t>
      </w:r>
      <w:r>
        <w:rPr>
          <w:rFonts w:hint="eastAsia"/>
        </w:rPr>
        <w:t xml:space="preserve">라고 하면 자기 자신인 </w:t>
      </w:r>
      <w:r>
        <w:t xml:space="preserve">inner class </w:t>
      </w:r>
      <w:r>
        <w:rPr>
          <w:rFonts w:hint="eastAsia"/>
        </w:rPr>
        <w:t xml:space="preserve">객체의 </w:t>
      </w:r>
      <w:r>
        <w:t xml:space="preserve">this </w:t>
      </w:r>
      <w:r>
        <w:rPr>
          <w:rFonts w:hint="eastAsia"/>
        </w:rPr>
        <w:t>이다.</w:t>
      </w:r>
    </w:p>
    <w:p w14:paraId="610661F4" w14:textId="5CEF4AE2" w:rsidR="00146D57" w:rsidRDefault="00146D57" w:rsidP="00FB208D">
      <w:r>
        <w:rPr>
          <w:rFonts w:hint="eastAsia"/>
        </w:rPr>
        <w:t>Outer클래스이름.</w:t>
      </w:r>
      <w:r>
        <w:t xml:space="preserve">this </w:t>
      </w:r>
      <w:r>
        <w:rPr>
          <w:rFonts w:hint="eastAsia"/>
        </w:rPr>
        <w:t xml:space="preserve">라고 해야 </w:t>
      </w:r>
      <w:r>
        <w:t xml:space="preserve">outer class </w:t>
      </w:r>
      <w:r>
        <w:rPr>
          <w:rFonts w:hint="eastAsia"/>
        </w:rPr>
        <w:t xml:space="preserve">객체의 </w:t>
      </w:r>
      <w:r>
        <w:t xml:space="preserve">this </w:t>
      </w:r>
      <w:r>
        <w:rPr>
          <w:rFonts w:hint="eastAsia"/>
        </w:rPr>
        <w:t>이다.</w:t>
      </w:r>
    </w:p>
    <w:p w14:paraId="3B36C092" w14:textId="77777777" w:rsidR="00146D57" w:rsidRDefault="00146D57" w:rsidP="00FB208D"/>
    <w:p w14:paraId="7A3DD610" w14:textId="77777777" w:rsidR="00146D57" w:rsidRDefault="00146D57" w:rsidP="00146D57">
      <w:r>
        <w:t>(줄18)</w:t>
      </w:r>
    </w:p>
    <w:p w14:paraId="314A18A0" w14:textId="25E62D58" w:rsidR="00146D57" w:rsidRDefault="00146D57" w:rsidP="00146D57">
      <w:pPr>
        <w:pStyle w:val="a"/>
      </w:pPr>
      <w:r>
        <w:t xml:space="preserve">Button button = (Button)findViewById(R.id.button);      </w:t>
      </w:r>
      <w:r w:rsidR="00A10BC0">
        <w:t xml:space="preserve">// </w:t>
      </w:r>
      <w:r>
        <w:rPr>
          <w:rFonts w:hint="eastAsia"/>
        </w:rPr>
        <w:t>O</w:t>
      </w:r>
      <w:r w:rsidR="00A10BC0">
        <w:t>k</w:t>
      </w:r>
    </w:p>
    <w:p w14:paraId="029F92DD" w14:textId="75929565" w:rsidR="00146D57" w:rsidRDefault="00146D57" w:rsidP="00146D57">
      <w:pPr>
        <w:pStyle w:val="a"/>
      </w:pPr>
      <w:r>
        <w:t xml:space="preserve">Button button = (Button)this.findViewById(R.id.button); </w:t>
      </w:r>
      <w:r w:rsidR="00A10BC0">
        <w:t xml:space="preserve">// </w:t>
      </w:r>
      <w:r>
        <w:t>O</w:t>
      </w:r>
      <w:r w:rsidR="00A10BC0">
        <w:t>k</w:t>
      </w:r>
    </w:p>
    <w:p w14:paraId="747D1B8C" w14:textId="633C84DD" w:rsidR="00146D57" w:rsidRDefault="00146D57" w:rsidP="00146D57">
      <w:r>
        <w:rPr>
          <w:rFonts w:hint="eastAsia"/>
        </w:rPr>
        <w:t>줄1</w:t>
      </w:r>
      <w:r>
        <w:t>8</w:t>
      </w:r>
      <w:r>
        <w:rPr>
          <w:rFonts w:hint="eastAsia"/>
        </w:rPr>
        <w:t xml:space="preserve">에서 호출되는 </w:t>
      </w:r>
      <w:r>
        <w:t xml:space="preserve">findViewById </w:t>
      </w:r>
      <w:r>
        <w:rPr>
          <w:rFonts w:hint="eastAsia"/>
        </w:rPr>
        <w:t xml:space="preserve">메소드는 </w:t>
      </w:r>
      <w:r>
        <w:t xml:space="preserve">Activity </w:t>
      </w:r>
      <w:r>
        <w:rPr>
          <w:rFonts w:hint="eastAsia"/>
        </w:rPr>
        <w:t>클래스에서 상속된 메소드이다.</w:t>
      </w:r>
    </w:p>
    <w:p w14:paraId="23C20288" w14:textId="427FF6DC" w:rsidR="00146D57" w:rsidRDefault="00146D57" w:rsidP="00146D57">
      <w:r>
        <w:rPr>
          <w:rFonts w:hint="eastAsia"/>
        </w:rPr>
        <w:t>줄1</w:t>
      </w:r>
      <w:r>
        <w:t>8</w:t>
      </w:r>
      <w:r>
        <w:rPr>
          <w:rFonts w:hint="eastAsia"/>
        </w:rPr>
        <w:t xml:space="preserve">은 </w:t>
      </w:r>
      <w:r>
        <w:t xml:space="preserve">SignupActivity </w:t>
      </w:r>
      <w:r>
        <w:rPr>
          <w:rFonts w:hint="eastAsia"/>
        </w:rPr>
        <w:t>클래스의 메소드이므로 부모 클래스의 메소드를 호출할 수 있다.</w:t>
      </w:r>
    </w:p>
    <w:p w14:paraId="422E2BB7" w14:textId="5FC38AE2" w:rsidR="00146D57" w:rsidRDefault="00146D57" w:rsidP="00146D57">
      <w:r>
        <w:rPr>
          <w:rFonts w:hint="eastAsia"/>
        </w:rPr>
        <w:t>줄1</w:t>
      </w:r>
      <w:r>
        <w:t>8</w:t>
      </w:r>
      <w:r>
        <w:rPr>
          <w:rFonts w:hint="eastAsia"/>
        </w:rPr>
        <w:t>에서 findViewByI</w:t>
      </w:r>
      <w:r>
        <w:t xml:space="preserve">d </w:t>
      </w:r>
      <w:r>
        <w:rPr>
          <w:rFonts w:hint="eastAsia"/>
        </w:rPr>
        <w:t xml:space="preserve">메소드를 호출할 때 </w:t>
      </w:r>
      <w:r>
        <w:t>this</w:t>
      </w:r>
      <w:r>
        <w:rPr>
          <w:rFonts w:hint="eastAsia"/>
        </w:rPr>
        <w:t>가 생략되었다.</w:t>
      </w:r>
    </w:p>
    <w:p w14:paraId="5DBF6783" w14:textId="77777777" w:rsidR="00146D57" w:rsidRDefault="00146D57" w:rsidP="00146D57"/>
    <w:p w14:paraId="3ED1C881" w14:textId="77777777" w:rsidR="00146D57" w:rsidRDefault="00146D57" w:rsidP="00146D57"/>
    <w:p w14:paraId="1105DAC1" w14:textId="77777777" w:rsidR="00146D57" w:rsidRDefault="00146D57" w:rsidP="00146D57">
      <w:r>
        <w:t>(줄22)</w:t>
      </w:r>
    </w:p>
    <w:p w14:paraId="28A5D915" w14:textId="682954DD" w:rsidR="00146D57" w:rsidRDefault="00146D57" w:rsidP="00146D57">
      <w:pPr>
        <w:pStyle w:val="a"/>
      </w:pPr>
      <w:r>
        <w:t xml:space="preserve">EditText editText_loginId = (EditText)findViewById(R.id.editText_loginId);                     </w:t>
      </w:r>
      <w:r w:rsidR="00A10BC0">
        <w:t xml:space="preserve">// </w:t>
      </w:r>
      <w:r>
        <w:t>O</w:t>
      </w:r>
      <w:r w:rsidR="00A10BC0">
        <w:t>k</w:t>
      </w:r>
    </w:p>
    <w:p w14:paraId="7D85D297" w14:textId="2F49D191" w:rsidR="00146D57" w:rsidRDefault="00146D57" w:rsidP="00146D57">
      <w:pPr>
        <w:pStyle w:val="a"/>
      </w:pPr>
      <w:r>
        <w:t>EditText editText_loginId = (EditText)this.findViewById(R.id.edit</w:t>
      </w:r>
      <w:r w:rsidR="00A10BC0">
        <w:t>Text_loginId);                // Error</w:t>
      </w:r>
    </w:p>
    <w:p w14:paraId="11ECF480" w14:textId="79C044B4" w:rsidR="00146D57" w:rsidRDefault="00146D57" w:rsidP="00146D57">
      <w:pPr>
        <w:pStyle w:val="a"/>
      </w:pPr>
      <w:r>
        <w:t xml:space="preserve">EditText editText_loginId = (EditText)SignupActivity.this.findViewById(R.id.editText_loginId); </w:t>
      </w:r>
      <w:r w:rsidR="00A10BC0">
        <w:t xml:space="preserve">// </w:t>
      </w:r>
      <w:r>
        <w:t>O</w:t>
      </w:r>
      <w:r w:rsidR="00A10BC0">
        <w:t>k</w:t>
      </w:r>
    </w:p>
    <w:p w14:paraId="05C85410" w14:textId="4FBDC86E" w:rsidR="00146D57" w:rsidRDefault="00146D57" w:rsidP="00146D57">
      <w:r>
        <w:rPr>
          <w:rFonts w:hint="eastAsia"/>
        </w:rPr>
        <w:t>줄2</w:t>
      </w:r>
      <w:r>
        <w:t>2</w:t>
      </w:r>
      <w:r>
        <w:rPr>
          <w:rFonts w:hint="eastAsia"/>
        </w:rPr>
        <w:t xml:space="preserve">는 </w:t>
      </w:r>
      <w:r>
        <w:t xml:space="preserve">anonymous inner class </w:t>
      </w:r>
      <w:r>
        <w:rPr>
          <w:rFonts w:hint="eastAsia"/>
        </w:rPr>
        <w:t>메소드이다.</w:t>
      </w:r>
      <w:r>
        <w:t xml:space="preserve"> </w:t>
      </w:r>
      <w:r>
        <w:rPr>
          <w:rFonts w:hint="eastAsia"/>
        </w:rPr>
        <w:t xml:space="preserve">여기서 </w:t>
      </w:r>
      <w:r>
        <w:t>this</w:t>
      </w:r>
      <w:r>
        <w:rPr>
          <w:rFonts w:hint="eastAsia"/>
        </w:rPr>
        <w:t xml:space="preserve">는 </w:t>
      </w:r>
      <w:r>
        <w:t xml:space="preserve">anonymous inner class </w:t>
      </w:r>
      <w:r>
        <w:rPr>
          <w:rFonts w:hint="eastAsia"/>
        </w:rPr>
        <w:t xml:space="preserve">객체의 </w:t>
      </w:r>
      <w:r>
        <w:t xml:space="preserve">this </w:t>
      </w:r>
      <w:r>
        <w:rPr>
          <w:rFonts w:hint="eastAsia"/>
        </w:rPr>
        <w:t>이다.</w:t>
      </w:r>
    </w:p>
    <w:p w14:paraId="3EBEFF60" w14:textId="7C19E6BD" w:rsidR="00146D57" w:rsidRDefault="00146D57" w:rsidP="00146D57">
      <w:r>
        <w:t xml:space="preserve">inner </w:t>
      </w:r>
      <w:r>
        <w:rPr>
          <w:rFonts w:hint="eastAsia"/>
        </w:rPr>
        <w:t xml:space="preserve">class 메소드에서 </w:t>
      </w:r>
      <w:r>
        <w:t xml:space="preserve">outer class </w:t>
      </w:r>
      <w:r>
        <w:rPr>
          <w:rFonts w:hint="eastAsia"/>
        </w:rPr>
        <w:t>메소드와 멤버 변수를 사용할 수 있다.</w:t>
      </w:r>
    </w:p>
    <w:p w14:paraId="08B5CC7C" w14:textId="68BF024D" w:rsidR="00146D57" w:rsidRDefault="00146D57" w:rsidP="00146D57">
      <w:r>
        <w:rPr>
          <w:rFonts w:hint="eastAsia"/>
        </w:rPr>
        <w:t>그래서 줄2</w:t>
      </w:r>
      <w:r>
        <w:t>2</w:t>
      </w:r>
      <w:r>
        <w:rPr>
          <w:rFonts w:hint="eastAsia"/>
        </w:rPr>
        <w:t xml:space="preserve">에서 </w:t>
      </w:r>
      <w:r>
        <w:t>outer class</w:t>
      </w:r>
      <w:r>
        <w:rPr>
          <w:rFonts w:hint="eastAsia"/>
        </w:rPr>
        <w:t xml:space="preserve">인 액티비티의 </w:t>
      </w:r>
      <w:r>
        <w:t xml:space="preserve">findViewById </w:t>
      </w:r>
      <w:r>
        <w:rPr>
          <w:rFonts w:hint="eastAsia"/>
        </w:rPr>
        <w:t>메소드를 호출할 수 있다.</w:t>
      </w:r>
    </w:p>
    <w:p w14:paraId="02C8345F" w14:textId="6B4A43AF" w:rsidR="00146D57" w:rsidRDefault="00146D57" w:rsidP="00146D57"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>줄2</w:t>
      </w:r>
      <w:r>
        <w:t>2</w:t>
      </w:r>
      <w:r>
        <w:rPr>
          <w:rFonts w:hint="eastAsia"/>
        </w:rPr>
        <w:t xml:space="preserve">에서 생략된 것은 </w:t>
      </w:r>
      <w:r>
        <w:t xml:space="preserve">this </w:t>
      </w:r>
      <w:r>
        <w:rPr>
          <w:rFonts w:hint="eastAsia"/>
        </w:rPr>
        <w:t>가 아니다.</w:t>
      </w:r>
      <w:r>
        <w:t xml:space="preserve"> </w:t>
      </w:r>
      <w:r>
        <w:rPr>
          <w:rFonts w:hint="eastAsia"/>
        </w:rPr>
        <w:t>줄2</w:t>
      </w:r>
      <w:r>
        <w:t>2</w:t>
      </w:r>
      <w:r>
        <w:rPr>
          <w:rFonts w:hint="eastAsia"/>
        </w:rPr>
        <w:t xml:space="preserve">에서 </w:t>
      </w:r>
      <w:r>
        <w:t>this</w:t>
      </w:r>
      <w:r>
        <w:rPr>
          <w:rFonts w:hint="eastAsia"/>
        </w:rPr>
        <w:t xml:space="preserve">는 </w:t>
      </w:r>
      <w:r>
        <w:t xml:space="preserve">anonymous inner class </w:t>
      </w:r>
      <w:r>
        <w:rPr>
          <w:rFonts w:hint="eastAsia"/>
        </w:rPr>
        <w:t>객체이기</w:t>
      </w:r>
      <w:r>
        <w:t xml:space="preserve"> </w:t>
      </w:r>
      <w:r>
        <w:rPr>
          <w:rFonts w:hint="eastAsia"/>
        </w:rPr>
        <w:t>때문이다.</w:t>
      </w:r>
    </w:p>
    <w:p w14:paraId="1B1371FC" w14:textId="739E6355" w:rsidR="00146D57" w:rsidRDefault="00146D57" w:rsidP="00146D57">
      <w:r>
        <w:rPr>
          <w:rFonts w:hint="eastAsia"/>
        </w:rPr>
        <w:t xml:space="preserve">findViewById는 </w:t>
      </w:r>
      <w:r>
        <w:t>outer class</w:t>
      </w:r>
      <w:r>
        <w:rPr>
          <w:rFonts w:hint="eastAsia"/>
        </w:rPr>
        <w:t>인 액티비티의 메소드이므로,</w:t>
      </w:r>
      <w:r>
        <w:t xml:space="preserve"> </w:t>
      </w:r>
      <w:r>
        <w:rPr>
          <w:rFonts w:hint="eastAsia"/>
        </w:rPr>
        <w:t>줄2</w:t>
      </w:r>
      <w:r>
        <w:t>2</w:t>
      </w:r>
      <w:r>
        <w:rPr>
          <w:rFonts w:hint="eastAsia"/>
        </w:rPr>
        <w:t xml:space="preserve">에서 생략된 </w:t>
      </w:r>
      <w:r>
        <w:t>this</w:t>
      </w:r>
      <w:r>
        <w:rPr>
          <w:rFonts w:hint="eastAsia"/>
        </w:rPr>
        <w:t xml:space="preserve">는 </w:t>
      </w:r>
      <w:r>
        <w:t xml:space="preserve">SignupActivity.this </w:t>
      </w:r>
      <w:r>
        <w:rPr>
          <w:rFonts w:hint="eastAsia"/>
        </w:rPr>
        <w:t>이다.</w:t>
      </w:r>
    </w:p>
    <w:p w14:paraId="4A6C9FE7" w14:textId="77777777" w:rsidR="00146D57" w:rsidRDefault="00146D57" w:rsidP="00146D57"/>
    <w:p w14:paraId="19C25796" w14:textId="24F7E3B2" w:rsidR="00447E19" w:rsidRDefault="00447E1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5C1B2413" w14:textId="118BFDED" w:rsidR="00447E19" w:rsidRDefault="00447E19" w:rsidP="00447E19">
      <w:pPr>
        <w:pStyle w:val="Heading3"/>
      </w:pPr>
      <w:r>
        <w:rPr>
          <w:rFonts w:hint="eastAsia"/>
        </w:rPr>
        <w:lastRenderedPageBreak/>
        <w:t>i</w:t>
      </w:r>
      <w:r>
        <w:t>nner class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this</w:t>
      </w:r>
    </w:p>
    <w:p w14:paraId="7BD00FCB" w14:textId="77777777" w:rsidR="00447E19" w:rsidRDefault="00447E19" w:rsidP="00447E19">
      <w:r>
        <w:t>(1) onClick 메소드는 annoymous inner class 메소드이다.</w:t>
      </w:r>
    </w:p>
    <w:p w14:paraId="77FAE3E4" w14:textId="77777777" w:rsidR="00447E19" w:rsidRDefault="00447E19" w:rsidP="00447E19">
      <w:r>
        <w:t>(2) onClick 메소드 내부의 this는 annoymous inner class 객체를 가르킬 수도 있고,</w:t>
      </w:r>
    </w:p>
    <w:p w14:paraId="6F05997C" w14:textId="77777777" w:rsidR="00447E19" w:rsidRDefault="00447E19" w:rsidP="00447E19">
      <w:r>
        <w:t xml:space="preserve">        outter class 객체를 가르킬 수도 있다. (SignupActivity 클래스)</w:t>
      </w:r>
    </w:p>
    <w:p w14:paraId="44DE2D65" w14:textId="77777777" w:rsidR="00447E19" w:rsidRDefault="00447E19" w:rsidP="00447E19">
      <w:r>
        <w:t>(3) onClick 메소드 내부의 findViewById 메소드 호출 앞에 this. 이 생략되었다.</w:t>
      </w:r>
    </w:p>
    <w:p w14:paraId="1A806591" w14:textId="77777777" w:rsidR="00447E19" w:rsidRDefault="00447E19" w:rsidP="00447E19">
      <w:r>
        <w:t>(4) 따라서 findViewById 메소드는 annoymous inner class 메소드가 아니고</w:t>
      </w:r>
    </w:p>
    <w:p w14:paraId="4AC53867" w14:textId="77777777" w:rsidR="00447E19" w:rsidRDefault="00447E19" w:rsidP="00447E19">
      <w:r>
        <w:t xml:space="preserve">     SignupActivity 클래스의 부모 클래스 메소드이다.</w:t>
      </w:r>
    </w:p>
    <w:p w14:paraId="0B11A143" w14:textId="77777777" w:rsidR="00447E19" w:rsidRDefault="00447E19" w:rsidP="00447E19"/>
    <w:p w14:paraId="3E6432A6" w14:textId="77777777" w:rsidR="00447E19" w:rsidRDefault="00447E19" w:rsidP="00447E19">
      <w:r>
        <w:rPr>
          <w:rFonts w:hint="eastAsia"/>
        </w:rPr>
        <w:t>명제</w:t>
      </w:r>
      <w:r>
        <w:t xml:space="preserve"> (4)가 false일 수 밖에 없는 이유.</w:t>
      </w:r>
    </w:p>
    <w:p w14:paraId="42993567" w14:textId="77777777" w:rsidR="00447E19" w:rsidRPr="00447E19" w:rsidRDefault="00447E19" w:rsidP="00447E19">
      <w:pPr>
        <w:rPr>
          <w:rFonts w:hint="eastAsia"/>
        </w:rPr>
      </w:pPr>
    </w:p>
    <w:p w14:paraId="5801383D" w14:textId="5225BEE0" w:rsidR="00A10BC0" w:rsidRDefault="00A10BC0">
      <w:pPr>
        <w:widowControl/>
        <w:wordWrap/>
        <w:autoSpaceDE/>
        <w:autoSpaceDN/>
        <w:spacing w:after="160" w:line="259" w:lineRule="auto"/>
        <w:jc w:val="both"/>
      </w:pPr>
      <w:bookmarkStart w:id="25" w:name="_GoBack"/>
      <w:bookmarkEnd w:id="25"/>
    </w:p>
    <w:p w14:paraId="5A97793F" w14:textId="75FCB736" w:rsidR="003620BC" w:rsidRDefault="00A4490E" w:rsidP="00A4490E">
      <w:pPr>
        <w:pStyle w:val="Heading2"/>
      </w:pPr>
      <w:bookmarkStart w:id="26" w:name="_Toc491873690"/>
      <w:r>
        <w:rPr>
          <w:rFonts w:hint="eastAsia"/>
        </w:rPr>
        <w:t>Edit</w:t>
      </w:r>
      <w:r>
        <w:t xml:space="preserve">able </w:t>
      </w:r>
      <w:r>
        <w:rPr>
          <w:rFonts w:hint="eastAsia"/>
        </w:rPr>
        <w:t>인터페이스</w:t>
      </w:r>
      <w:bookmarkEnd w:id="26"/>
    </w:p>
    <w:p w14:paraId="75E0C18D" w14:textId="77777777" w:rsidR="00A4490E" w:rsidRPr="00A4490E" w:rsidRDefault="00A4490E" w:rsidP="00A4490E"/>
    <w:p w14:paraId="6F561A72" w14:textId="52D4A604" w:rsidR="003620BC" w:rsidRDefault="003620BC" w:rsidP="00FB208D"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 표준 라이브러리에서 문자열에 해당하는 클래스는</w:t>
      </w:r>
      <w:r>
        <w:t xml:space="preserve"> 3</w:t>
      </w:r>
      <w:r>
        <w:rPr>
          <w:rFonts w:hint="eastAsia"/>
        </w:rPr>
        <w:t>개다.</w:t>
      </w:r>
      <w:r>
        <w:t xml:space="preserve"> String, StringBuilder, StringBuffer.</w:t>
      </w:r>
    </w:p>
    <w:p w14:paraId="42F1C15E" w14:textId="54C34FC2" w:rsidR="003620BC" w:rsidRDefault="00A4490E" w:rsidP="00FB208D">
      <w:r>
        <w:rPr>
          <w:rFonts w:hint="eastAsia"/>
        </w:rPr>
        <w:t>이</w:t>
      </w:r>
      <w:r w:rsidR="003620BC">
        <w:t xml:space="preserve"> </w:t>
      </w:r>
      <w:r w:rsidR="003620BC">
        <w:rPr>
          <w:rFonts w:hint="eastAsia"/>
        </w:rPr>
        <w:t>클래스</w:t>
      </w:r>
      <w:r>
        <w:rPr>
          <w:rFonts w:hint="eastAsia"/>
        </w:rPr>
        <w:t>들</w:t>
      </w:r>
      <w:r w:rsidR="003620BC">
        <w:rPr>
          <w:rFonts w:hint="eastAsia"/>
        </w:rPr>
        <w:t xml:space="preserve">의 부모는 </w:t>
      </w:r>
      <w:r w:rsidR="003620BC">
        <w:t xml:space="preserve">CharSequance </w:t>
      </w:r>
      <w:r w:rsidR="003620BC">
        <w:rPr>
          <w:rFonts w:hint="eastAsia"/>
        </w:rPr>
        <w:t>인터페이스다.</w:t>
      </w:r>
    </w:p>
    <w:p w14:paraId="6C34CDE6" w14:textId="414F1FAB" w:rsidR="003620BC" w:rsidRPr="00A4490E" w:rsidRDefault="003620BC" w:rsidP="00FB208D"/>
    <w:p w14:paraId="137EAF8D" w14:textId="54A8EC06" w:rsidR="003620BC" w:rsidRDefault="003620BC" w:rsidP="00FB208D">
      <w:r>
        <w:t xml:space="preserve">String </w:t>
      </w:r>
      <w:r>
        <w:rPr>
          <w:rFonts w:hint="eastAsia"/>
        </w:rPr>
        <w:t>클래스의 특징은</w:t>
      </w:r>
      <w:r>
        <w:t xml:space="preserve">, </w:t>
      </w:r>
      <w:r>
        <w:rPr>
          <w:rFonts w:hint="eastAsia"/>
        </w:rPr>
        <w:t>객체가 생성된 후 내부 문자열을 수정할 수 없다는 것이다.</w:t>
      </w:r>
    </w:p>
    <w:p w14:paraId="6F737E0A" w14:textId="72D9A1E0" w:rsidR="003620BC" w:rsidRDefault="003620BC" w:rsidP="00FB208D">
      <w:r>
        <w:rPr>
          <w:rFonts w:hint="eastAsia"/>
        </w:rPr>
        <w:t xml:space="preserve">이런 클래스를 </w:t>
      </w:r>
      <w:r>
        <w:t xml:space="preserve">immutable </w:t>
      </w:r>
      <w:r>
        <w:rPr>
          <w:rFonts w:hint="eastAsia"/>
        </w:rPr>
        <w:t>클래스라고 한다.</w:t>
      </w:r>
    </w:p>
    <w:p w14:paraId="222401C4" w14:textId="23776CFB" w:rsidR="003620BC" w:rsidRDefault="003620BC" w:rsidP="00FB208D"/>
    <w:p w14:paraId="379C9A72" w14:textId="5A887698" w:rsidR="003620BC" w:rsidRDefault="003620BC" w:rsidP="00FB208D">
      <w:r>
        <w:rPr>
          <w:rFonts w:hint="eastAsia"/>
        </w:rPr>
        <w:t xml:space="preserve">객체를 생성한 후 내부 문자열을 수정할 수 있는 클래스는 </w:t>
      </w:r>
      <w:r>
        <w:t xml:space="preserve">StringBuilder </w:t>
      </w:r>
      <w:r>
        <w:rPr>
          <w:rFonts w:hint="eastAsia"/>
        </w:rPr>
        <w:t>이다.</w:t>
      </w:r>
    </w:p>
    <w:p w14:paraId="403A7EC2" w14:textId="5501F859" w:rsidR="003620BC" w:rsidRDefault="003620BC" w:rsidP="00FB208D"/>
    <w:p w14:paraId="47A148D8" w14:textId="1C5CB762" w:rsidR="003620BC" w:rsidRDefault="003620BC" w:rsidP="00FB208D">
      <w:r>
        <w:t xml:space="preserve">StringBuffer </w:t>
      </w:r>
      <w:r>
        <w:rPr>
          <w:rFonts w:hint="eastAsia"/>
        </w:rPr>
        <w:t xml:space="preserve">클래스의 사용법은 </w:t>
      </w:r>
      <w:r>
        <w:t xml:space="preserve">StringBuilder </w:t>
      </w:r>
      <w:r>
        <w:rPr>
          <w:rFonts w:hint="eastAsia"/>
        </w:rPr>
        <w:t>클래스와 같다.</w:t>
      </w:r>
    </w:p>
    <w:p w14:paraId="2BF3ECB1" w14:textId="48967652" w:rsidR="003620BC" w:rsidRDefault="003620BC" w:rsidP="00FB208D">
      <w:r>
        <w:t xml:space="preserve">StringBuffer </w:t>
      </w:r>
      <w:r>
        <w:rPr>
          <w:rFonts w:hint="eastAsia"/>
        </w:rPr>
        <w:t>클래스의 특징은 thread safe</w:t>
      </w:r>
      <w:r>
        <w:t xml:space="preserve"> </w:t>
      </w:r>
      <w:r>
        <w:rPr>
          <w:rFonts w:hint="eastAsia"/>
        </w:rPr>
        <w:t>하다는 점이다.</w:t>
      </w:r>
      <w:r>
        <w:t xml:space="preserve"> </w:t>
      </w:r>
      <w:r>
        <w:rPr>
          <w:rFonts w:hint="eastAsia"/>
        </w:rPr>
        <w:t>여러 스레드들</w:t>
      </w:r>
      <w:r w:rsidR="00A21A85">
        <w:rPr>
          <w:rFonts w:hint="eastAsia"/>
        </w:rPr>
        <w:t>이</w:t>
      </w:r>
      <w:r>
        <w:rPr>
          <w:rFonts w:hint="eastAsia"/>
        </w:rPr>
        <w:t xml:space="preserve"> </w:t>
      </w:r>
      <w:r>
        <w:t xml:space="preserve">StringBuffer </w:t>
      </w:r>
      <w:r>
        <w:rPr>
          <w:rFonts w:hint="eastAsia"/>
        </w:rPr>
        <w:t>객체 하나를 공유해도 안전하다.</w:t>
      </w:r>
      <w:r>
        <w:t xml:space="preserve"> thread safe </w:t>
      </w:r>
      <w:r>
        <w:rPr>
          <w:rFonts w:hint="eastAsia"/>
        </w:rPr>
        <w:t xml:space="preserve">해야 하기 때문에 </w:t>
      </w:r>
      <w:r>
        <w:t>StringBuffer</w:t>
      </w:r>
      <w:r>
        <w:rPr>
          <w:rFonts w:hint="eastAsia"/>
        </w:rPr>
        <w:t xml:space="preserve">는 </w:t>
      </w:r>
      <w:r>
        <w:t xml:space="preserve">StringBuilder </w:t>
      </w:r>
      <w:r>
        <w:rPr>
          <w:rFonts w:hint="eastAsia"/>
        </w:rPr>
        <w:t>보다 느리다.</w:t>
      </w:r>
    </w:p>
    <w:p w14:paraId="0DD36829" w14:textId="79816F4A" w:rsidR="003620BC" w:rsidRDefault="003620BC" w:rsidP="00FB208D"/>
    <w:p w14:paraId="75975B79" w14:textId="41EE49A8" w:rsidR="003620BC" w:rsidRDefault="003620BC" w:rsidP="00FB208D">
      <w:r>
        <w:rPr>
          <w:rFonts w:hint="eastAsia"/>
        </w:rPr>
        <w:t>안드로이드 표준 라이브러리에 문자열 클래스들이 몇 개 더 들어있다.</w:t>
      </w:r>
    </w:p>
    <w:p w14:paraId="1F428E2E" w14:textId="3CD9BD3D" w:rsidR="003620BC" w:rsidRDefault="00A4490E" w:rsidP="00FB208D">
      <w:r>
        <w:rPr>
          <w:rFonts w:hint="eastAsia"/>
        </w:rPr>
        <w:t>Span</w:t>
      </w:r>
      <w:r>
        <w:t>n</w:t>
      </w:r>
      <w:r>
        <w:rPr>
          <w:rFonts w:hint="eastAsia"/>
        </w:rPr>
        <w:t>able</w:t>
      </w:r>
      <w:r>
        <w:t xml:space="preserve">String </w:t>
      </w:r>
      <w:r>
        <w:rPr>
          <w:rFonts w:hint="eastAsia"/>
        </w:rPr>
        <w:t>클래스와</w:t>
      </w:r>
      <w:r>
        <w:t xml:space="preserve"> SpannableStringBuilder </w:t>
      </w:r>
      <w:r>
        <w:rPr>
          <w:rFonts w:hint="eastAsia"/>
        </w:rPr>
        <w:t>클래스가 안드로이드 라이브러리에 들어있다.</w:t>
      </w:r>
    </w:p>
    <w:p w14:paraId="083D9804" w14:textId="33278A37" w:rsidR="00A4490E" w:rsidRDefault="00A4490E" w:rsidP="00FB208D">
      <w:r>
        <w:rPr>
          <w:rFonts w:hint="eastAsia"/>
        </w:rPr>
        <w:t xml:space="preserve">이 클래스들도 String 클래스 처럼 </w:t>
      </w:r>
      <w:r>
        <w:t xml:space="preserve">CharSequence </w:t>
      </w:r>
      <w:r>
        <w:rPr>
          <w:rFonts w:hint="eastAsia"/>
        </w:rPr>
        <w:t xml:space="preserve">인터페이스를 </w:t>
      </w:r>
      <w:r>
        <w:t xml:space="preserve">implements </w:t>
      </w:r>
      <w:r>
        <w:rPr>
          <w:rFonts w:hint="eastAsia"/>
        </w:rPr>
        <w:t>했다.</w:t>
      </w:r>
    </w:p>
    <w:p w14:paraId="1559A6B8" w14:textId="2693F31E" w:rsidR="00A4490E" w:rsidRDefault="00A4490E" w:rsidP="00FB208D"/>
    <w:p w14:paraId="14E286DD" w14:textId="24F27193" w:rsidR="00A4490E" w:rsidRDefault="00A4490E" w:rsidP="00FB208D">
      <w:r>
        <w:rPr>
          <w:rFonts w:hint="eastAsia"/>
        </w:rPr>
        <w:t>EditText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getText </w:t>
      </w:r>
      <w:r>
        <w:rPr>
          <w:rFonts w:hint="eastAsia"/>
        </w:rPr>
        <w:t xml:space="preserve">메소드가 리턴하는 문자열은 </w:t>
      </w:r>
      <w:r>
        <w:t xml:space="preserve">SpannableStringBuilder </w:t>
      </w:r>
      <w:r>
        <w:rPr>
          <w:rFonts w:hint="eastAsia"/>
        </w:rPr>
        <w:t>클래스이다.</w:t>
      </w:r>
    </w:p>
    <w:p w14:paraId="03FBCCD4" w14:textId="7048AE9A" w:rsidR="00A4490E" w:rsidRDefault="00A4490E" w:rsidP="00FB208D">
      <w:r>
        <w:t xml:space="preserve">SpannableStringBuilder </w:t>
      </w:r>
      <w:r>
        <w:rPr>
          <w:rFonts w:hint="eastAsia"/>
        </w:rPr>
        <w:t xml:space="preserve">클래스는 </w:t>
      </w:r>
      <w:r>
        <w:t>Java</w:t>
      </w:r>
      <w:r>
        <w:rPr>
          <w:rFonts w:hint="eastAsia"/>
        </w:rPr>
        <w:t xml:space="preserve">의 </w:t>
      </w:r>
      <w:r>
        <w:t xml:space="preserve">CharSequance </w:t>
      </w:r>
      <w:r>
        <w:rPr>
          <w:rFonts w:hint="eastAsia"/>
        </w:rPr>
        <w:t xml:space="preserve">인터페이스를 </w:t>
      </w:r>
      <w:r>
        <w:t xml:space="preserve">implements </w:t>
      </w:r>
      <w:r>
        <w:rPr>
          <w:rFonts w:hint="eastAsia"/>
        </w:rPr>
        <w:t>했고,</w:t>
      </w:r>
    </w:p>
    <w:p w14:paraId="2F5F2D9A" w14:textId="0E1B6B73" w:rsidR="00A4490E" w:rsidRDefault="00A4490E" w:rsidP="00FB208D">
      <w:r>
        <w:rPr>
          <w:rFonts w:hint="eastAsia"/>
        </w:rPr>
        <w:t xml:space="preserve">안드로이드의 </w:t>
      </w:r>
      <w:r>
        <w:t xml:space="preserve">Editable </w:t>
      </w:r>
      <w:r>
        <w:rPr>
          <w:rFonts w:hint="eastAsia"/>
        </w:rPr>
        <w:t xml:space="preserve">인터페이스도 </w:t>
      </w:r>
      <w:r>
        <w:t xml:space="preserve">implements </w:t>
      </w:r>
      <w:r>
        <w:rPr>
          <w:rFonts w:hint="eastAsia"/>
        </w:rPr>
        <w:t>했다.</w:t>
      </w:r>
    </w:p>
    <w:p w14:paraId="4CF5E422" w14:textId="3E753BFB" w:rsidR="00A4490E" w:rsidRDefault="00A4490E" w:rsidP="00FB208D"/>
    <w:p w14:paraId="328AF383" w14:textId="4601BB00" w:rsidR="00A4490E" w:rsidRDefault="00A4490E" w:rsidP="00FB208D">
      <w:r>
        <w:t xml:space="preserve">EditText </w:t>
      </w:r>
      <w:r>
        <w:rPr>
          <w:rFonts w:hint="eastAsia"/>
        </w:rPr>
        <w:t xml:space="preserve">클래스의 </w:t>
      </w:r>
      <w:r>
        <w:t xml:space="preserve">getText </w:t>
      </w:r>
      <w:r>
        <w:rPr>
          <w:rFonts w:hint="eastAsia"/>
        </w:rPr>
        <w:t xml:space="preserve">메소드의 리턴 타입은 </w:t>
      </w:r>
      <w:r>
        <w:t xml:space="preserve">Editable </w:t>
      </w:r>
      <w:r>
        <w:rPr>
          <w:rFonts w:hint="eastAsia"/>
        </w:rPr>
        <w:t>이다.</w:t>
      </w:r>
    </w:p>
    <w:p w14:paraId="4B6FC850" w14:textId="1686D968" w:rsidR="00A4490E" w:rsidRDefault="00A4490E" w:rsidP="00A4490E">
      <w:pPr>
        <w:pStyle w:val="a"/>
      </w:pPr>
      <w:r w:rsidRPr="00A4490E">
        <w:t>Editable</w:t>
      </w:r>
      <w:r>
        <w:t xml:space="preserve"> </w:t>
      </w:r>
      <w:r w:rsidRPr="00A4490E">
        <w:t>getText()</w:t>
      </w:r>
      <w:r w:rsidR="00320A37">
        <w:t>;</w:t>
      </w:r>
    </w:p>
    <w:p w14:paraId="2CE00BD7" w14:textId="2EF18926" w:rsidR="00A4490E" w:rsidRDefault="00A4490E" w:rsidP="00FB208D"/>
    <w:p w14:paraId="03273466" w14:textId="79614F8F" w:rsidR="00A4490E" w:rsidRDefault="00A4490E" w:rsidP="00FB208D"/>
    <w:p w14:paraId="5D821066" w14:textId="54341544" w:rsidR="00A4490E" w:rsidRDefault="00A4490E" w:rsidP="00FB208D"/>
    <w:p w14:paraId="6D20BFFF" w14:textId="77777777" w:rsidR="00A4490E" w:rsidRDefault="00A4490E" w:rsidP="00FB208D"/>
    <w:p w14:paraId="5B5806FB" w14:textId="03D4DAE3" w:rsidR="003620BC" w:rsidRDefault="003620BC" w:rsidP="00FB208D"/>
    <w:p w14:paraId="17DDEA8B" w14:textId="3ACF07FA" w:rsidR="003620BC" w:rsidRDefault="003620BC" w:rsidP="00FB208D"/>
    <w:p w14:paraId="3371DEE2" w14:textId="77777777" w:rsidR="003620BC" w:rsidRDefault="003620BC" w:rsidP="00FB208D"/>
    <w:p w14:paraId="53E5F12C" w14:textId="77777777" w:rsidR="00602BC5" w:rsidRDefault="00602BC5" w:rsidP="00FB208D"/>
    <w:p w14:paraId="51E0C4A6" w14:textId="77777777" w:rsidR="00602BC5" w:rsidRDefault="00602BC5" w:rsidP="00FB208D"/>
    <w:p w14:paraId="624E3A66" w14:textId="5DB0AAEC" w:rsidR="00602BC5" w:rsidRDefault="00602BC5" w:rsidP="00FB208D"/>
    <w:p w14:paraId="5D9A0F14" w14:textId="4DEDC10E" w:rsidR="001E0766" w:rsidRDefault="001E0766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7D138BFC" w14:textId="467EDC15" w:rsidR="009013B4" w:rsidRDefault="009013B4" w:rsidP="00052B88">
      <w:pPr>
        <w:pStyle w:val="Heading2"/>
      </w:pPr>
      <w:bookmarkStart w:id="27" w:name="_Toc491873691"/>
      <w:r>
        <w:rPr>
          <w:rFonts w:hint="eastAsia"/>
        </w:rPr>
        <w:lastRenderedPageBreak/>
        <w:t>화면 전환 기능 구현</w:t>
      </w:r>
      <w:bookmarkEnd w:id="27"/>
    </w:p>
    <w:p w14:paraId="22ED2982" w14:textId="67D71DA5" w:rsidR="009013B4" w:rsidRDefault="009013B4" w:rsidP="009013B4">
      <w:r>
        <w:rPr>
          <w:rFonts w:hint="eastAsia"/>
        </w:rPr>
        <w:t>MainActivty</w:t>
      </w:r>
      <w:r>
        <w:t xml:space="preserve"> </w:t>
      </w:r>
      <w:r>
        <w:rPr>
          <w:rFonts w:hint="eastAsia"/>
        </w:rPr>
        <w:t xml:space="preserve">화면에서 회원가입 메뉴를 클릭하면 </w:t>
      </w:r>
      <w:r>
        <w:t xml:space="preserve">SignupActivity </w:t>
      </w:r>
      <w:r>
        <w:rPr>
          <w:rFonts w:hint="eastAsia"/>
        </w:rPr>
        <w:t>화면으로 넘어가는 기능을 구현하자.</w:t>
      </w:r>
    </w:p>
    <w:p w14:paraId="44AA637B" w14:textId="4B41C22F" w:rsidR="009013B4" w:rsidRPr="009013B4" w:rsidRDefault="009013B4" w:rsidP="009013B4"/>
    <w:p w14:paraId="34C34F8E" w14:textId="75D09DB1" w:rsidR="009013B4" w:rsidRPr="00562DE1" w:rsidRDefault="009013B4" w:rsidP="009013B4">
      <w:pPr>
        <w:rPr>
          <w:b/>
        </w:rPr>
      </w:pPr>
      <w:r w:rsidRPr="00562DE1">
        <w:rPr>
          <w:rFonts w:hint="eastAsia"/>
          <w:b/>
        </w:rPr>
        <w:t>MainAc</w:t>
      </w:r>
      <w:r w:rsidRPr="00562DE1">
        <w:rPr>
          <w:b/>
        </w:rPr>
        <w:t>tivity.java</w:t>
      </w:r>
      <w:r w:rsidR="00562DE1">
        <w:rPr>
          <w:b/>
        </w:rPr>
        <w:t xml:space="preserve"> </w:t>
      </w:r>
      <w:r w:rsidR="00562DE1">
        <w:rPr>
          <w:rFonts w:hint="eastAsia"/>
          <w:b/>
        </w:rPr>
        <w:t>수정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013B4" w14:paraId="27693B99" w14:textId="77777777" w:rsidTr="00052B88">
        <w:tc>
          <w:tcPr>
            <w:tcW w:w="426" w:type="dxa"/>
          </w:tcPr>
          <w:p w14:paraId="5CC816B5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031BF786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62F37405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30B6C155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6E23985E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66993AB8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1F6E8654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6E24040D" w14:textId="77777777" w:rsidR="009013B4" w:rsidRPr="00185935" w:rsidRDefault="009013B4" w:rsidP="00A21A85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76BC681F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34F361C7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77FAD426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6CA9B33B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454DE155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57CA604E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09DD75CB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0FFC9DFA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69454042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20BF05E9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5B527EA1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06D0CF2B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13A84E95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3ADB792E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10C4A564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6309B256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24</w:t>
            </w:r>
          </w:p>
          <w:p w14:paraId="060B7240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25</w:t>
            </w:r>
          </w:p>
          <w:p w14:paraId="002AAF09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26</w:t>
            </w:r>
          </w:p>
          <w:p w14:paraId="00899F13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27</w:t>
            </w:r>
          </w:p>
          <w:p w14:paraId="3AA85539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28</w:t>
            </w:r>
          </w:p>
          <w:p w14:paraId="66DA5232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29</w:t>
            </w:r>
          </w:p>
          <w:p w14:paraId="60902932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30</w:t>
            </w:r>
          </w:p>
          <w:p w14:paraId="1589459F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31</w:t>
            </w:r>
          </w:p>
          <w:p w14:paraId="4E40B229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32</w:t>
            </w:r>
          </w:p>
          <w:p w14:paraId="22FFC116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33</w:t>
            </w:r>
          </w:p>
          <w:p w14:paraId="489F3BF0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34</w:t>
            </w:r>
          </w:p>
          <w:p w14:paraId="1FCB42F3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35</w:t>
            </w:r>
          </w:p>
          <w:p w14:paraId="53D4392C" w14:textId="77777777" w:rsidR="009013B4" w:rsidRDefault="009013B4" w:rsidP="00A21A85">
            <w:pPr>
              <w:pStyle w:val="a1"/>
            </w:pPr>
            <w:r>
              <w:rPr>
                <w:rFonts w:hint="eastAsia"/>
              </w:rPr>
              <w:t>36</w:t>
            </w:r>
          </w:p>
          <w:p w14:paraId="2330E2F4" w14:textId="02A76965" w:rsidR="009013B4" w:rsidRPr="00185935" w:rsidRDefault="009013B4" w:rsidP="00A21A85">
            <w:pPr>
              <w:pStyle w:val="a1"/>
            </w:pPr>
          </w:p>
        </w:tc>
        <w:tc>
          <w:tcPr>
            <w:tcW w:w="10631" w:type="dxa"/>
          </w:tcPr>
          <w:p w14:paraId="070EA0AB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package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net.skhu.e02views;</w:t>
            </w:r>
          </w:p>
          <w:p w14:paraId="5DE6B2CC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47BDA1EC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android.content.Intent;</w:t>
            </w:r>
          </w:p>
          <w:p w14:paraId="13EADB99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android.support.v7.app.AppCompatActivity;</w:t>
            </w:r>
          </w:p>
          <w:p w14:paraId="2EEFAA9F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android.os.Bundle;</w:t>
            </w:r>
          </w:p>
          <w:p w14:paraId="05C8672E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android.view.Menu;</w:t>
            </w:r>
          </w:p>
          <w:p w14:paraId="2F31F09D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android.view.MenuItem;</w:t>
            </w:r>
          </w:p>
          <w:p w14:paraId="58334841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android.widget.Toast;</w:t>
            </w:r>
          </w:p>
          <w:p w14:paraId="24A3AEB9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6ACBB7B9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class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MainActivity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extends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AppCompatActivity {</w:t>
            </w:r>
          </w:p>
          <w:p w14:paraId="48AE6877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71C97DF9" w14:textId="77777777" w:rsidR="00A21A85" w:rsidRDefault="00A21A85" w:rsidP="00A21A85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21A85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4C3A2336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protected void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724F6767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super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.onCreate(savedInstanceState);</w:t>
            </w:r>
          </w:p>
          <w:p w14:paraId="63EBA7CD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setContentView(R.layout.</w:t>
            </w:r>
            <w:r w:rsidRPr="00A21A85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activity_main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7CFA88EA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2DC357A4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12197E18" w14:textId="77777777" w:rsidR="00A21A85" w:rsidRDefault="00A21A85" w:rsidP="00A21A85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21A85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64914280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boolean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onCreateOptionsMenu(Menu menu) {</w:t>
            </w:r>
          </w:p>
          <w:p w14:paraId="29C788DD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getMenuInflater().inflate(R.menu.</w:t>
            </w:r>
            <w:r w:rsidRPr="00A21A85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menu_main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, menu);</w:t>
            </w:r>
          </w:p>
          <w:p w14:paraId="60C952C3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0A6E1A92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778F1028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159CEDF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A21A85">
              <w:rPr>
                <w:rFonts w:hAnsi="굴림체" w:hint="eastAsia"/>
                <w:color w:val="808000"/>
                <w:sz w:val="18"/>
                <w:szCs w:val="18"/>
              </w:rPr>
              <w:t xml:space="preserve">@Override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boolean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onOptionsItemSelected(MenuItem item) {</w:t>
            </w:r>
          </w:p>
          <w:p w14:paraId="16F21747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int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id = item.getItemId();</w:t>
            </w:r>
          </w:p>
          <w:p w14:paraId="515FB4AD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(id == R.id.</w:t>
            </w:r>
            <w:r w:rsidRPr="00A21A85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action_signUp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) {</w:t>
            </w:r>
          </w:p>
          <w:p w14:paraId="4DC939D4" w14:textId="6073B125" w:rsidR="00A21A85" w:rsidRDefault="00A21A85" w:rsidP="00A21A85">
            <w:pPr>
              <w:pStyle w:val="a1"/>
              <w:shd w:val="clear" w:color="auto" w:fill="FFFF99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Intent intent =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new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Intent(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, SignupActivity.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class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4648236F" w14:textId="77777777" w:rsidR="00A21A85" w:rsidRDefault="00A21A85" w:rsidP="00A21A85">
            <w:pPr>
              <w:pStyle w:val="a1"/>
              <w:shd w:val="clear" w:color="auto" w:fill="FFFF99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startActivity(intent);</w:t>
            </w:r>
          </w:p>
          <w:p w14:paraId="39C249B1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10CE4ABA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}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else if 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(id == R.id.</w:t>
            </w:r>
            <w:r w:rsidRPr="00A21A85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action_memo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) {</w:t>
            </w:r>
          </w:p>
          <w:p w14:paraId="35DE8083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Toast.</w:t>
            </w:r>
            <w:r w:rsidRPr="00A21A85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makeText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, </w:t>
            </w:r>
            <w:r w:rsidRPr="00A21A85">
              <w:rPr>
                <w:rFonts w:hAnsi="굴림체" w:hint="eastAsia"/>
                <w:b/>
                <w:color w:val="008000"/>
                <w:sz w:val="18"/>
                <w:szCs w:val="18"/>
              </w:rPr>
              <w:t>"메모장 메뉴 클릭"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, Toast.</w:t>
            </w:r>
            <w:r w:rsidRPr="00A21A85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LENGTH_SHORT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).show();</w:t>
            </w:r>
          </w:p>
          <w:p w14:paraId="5647D4B0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3C9BCF09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}</w:t>
            </w:r>
          </w:p>
          <w:p w14:paraId="1844E53F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A21A85">
              <w:rPr>
                <w:rFonts w:hAnsi="굴림체" w:hint="eastAsia"/>
                <w:b/>
                <w:color w:val="000080"/>
                <w:sz w:val="18"/>
                <w:szCs w:val="18"/>
              </w:rPr>
              <w:t>return super</w:t>
            </w: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.onOptionsItemSelected(item);</w:t>
            </w:r>
          </w:p>
          <w:p w14:paraId="023C1BBC" w14:textId="77777777" w:rsid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4979B0D9" w14:textId="261B5943" w:rsidR="00A21A85" w:rsidRPr="00A21A85" w:rsidRDefault="00A21A85" w:rsidP="00A21A85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A21A85">
              <w:rPr>
                <w:rFonts w:hAnsi="굴림체" w:hint="eastAsia"/>
                <w:color w:val="000000"/>
                <w:sz w:val="18"/>
                <w:szCs w:val="18"/>
              </w:rPr>
              <w:t>}</w:t>
            </w:r>
          </w:p>
          <w:p w14:paraId="257F8049" w14:textId="77777777" w:rsidR="009013B4" w:rsidRPr="00A21A85" w:rsidRDefault="009013B4" w:rsidP="00A21A85">
            <w:pPr>
              <w:pStyle w:val="a1"/>
            </w:pPr>
          </w:p>
        </w:tc>
      </w:tr>
    </w:tbl>
    <w:p w14:paraId="661E7D71" w14:textId="4901AF10" w:rsidR="009013B4" w:rsidRDefault="009013B4" w:rsidP="009013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1A85" w14:paraId="22B5B325" w14:textId="77777777" w:rsidTr="00A21A85">
        <w:tc>
          <w:tcPr>
            <w:tcW w:w="10456" w:type="dxa"/>
          </w:tcPr>
          <w:p w14:paraId="6F93A6C6" w14:textId="77777777" w:rsidR="008F2099" w:rsidRDefault="00A21A85" w:rsidP="00A21A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A21A85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 xml:space="preserve">Intent intent = </w:t>
            </w:r>
            <w:r w:rsidRPr="00A21A85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A21A85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Intent(</w:t>
            </w:r>
            <w:r w:rsidRPr="00A21A85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 w:rsidRPr="00A21A85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, SignupActivity.</w:t>
            </w:r>
            <w:r w:rsidRPr="00A21A85">
              <w:rPr>
                <w:rFonts w:hAnsi="굴림체" w:cs="굴림체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A21A85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);</w:t>
            </w:r>
          </w:p>
          <w:p w14:paraId="35E4B9B9" w14:textId="77ED8EFE" w:rsidR="00A21A85" w:rsidRPr="00A21A85" w:rsidRDefault="00A21A85" w:rsidP="00A21A8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hAnsi="굴림체" w:cs="굴림체"/>
                <w:color w:val="000000"/>
                <w:kern w:val="0"/>
                <w:sz w:val="18"/>
                <w:szCs w:val="18"/>
              </w:rPr>
            </w:pPr>
            <w:r w:rsidRPr="00A21A85">
              <w:rPr>
                <w:rFonts w:hAnsi="굴림체" w:cs="굴림체" w:hint="eastAsia"/>
                <w:color w:val="000000"/>
                <w:kern w:val="0"/>
                <w:sz w:val="18"/>
                <w:szCs w:val="18"/>
              </w:rPr>
              <w:t>startActivity(intent);</w:t>
            </w:r>
          </w:p>
        </w:tc>
      </w:tr>
    </w:tbl>
    <w:p w14:paraId="397C6654" w14:textId="5B5C0D94" w:rsidR="00562DE1" w:rsidRDefault="002565C6" w:rsidP="009013B4">
      <w:r>
        <w:rPr>
          <w:rFonts w:hint="eastAsia"/>
        </w:rPr>
        <w:t>다른 액티비티를 호출하려면,</w:t>
      </w:r>
      <w:r>
        <w:t xml:space="preserve"> </w:t>
      </w:r>
    </w:p>
    <w:p w14:paraId="2B8EAE71" w14:textId="39305809" w:rsidR="002565C6" w:rsidRDefault="00562DE1" w:rsidP="009013B4">
      <w:r>
        <w:rPr>
          <w:rFonts w:hint="eastAsia"/>
        </w:rPr>
        <w:t xml:space="preserve">먼저 </w:t>
      </w:r>
      <w:r w:rsidR="002565C6">
        <w:t xml:space="preserve">Intent </w:t>
      </w:r>
      <w:r w:rsidR="002565C6">
        <w:rPr>
          <w:rFonts w:hint="eastAsia"/>
        </w:rPr>
        <w:t>클래스 객체를 생성해야 한다.</w:t>
      </w:r>
    </w:p>
    <w:p w14:paraId="09A77891" w14:textId="1CFB6059" w:rsidR="002565C6" w:rsidRDefault="002565C6" w:rsidP="009013B4">
      <w:r>
        <w:t xml:space="preserve">Intent </w:t>
      </w:r>
      <w:r>
        <w:rPr>
          <w:rFonts w:hint="eastAsia"/>
        </w:rPr>
        <w:t xml:space="preserve">클래스의 생성자의 첫째 파라미터는 </w:t>
      </w:r>
      <w:r>
        <w:t xml:space="preserve">Context </w:t>
      </w:r>
      <w:r>
        <w:rPr>
          <w:rFonts w:hint="eastAsia"/>
        </w:rPr>
        <w:t>객체이다.</w:t>
      </w:r>
    </w:p>
    <w:p w14:paraId="72ABEBE7" w14:textId="783A15CB" w:rsidR="002565C6" w:rsidRDefault="002565C6" w:rsidP="009013B4">
      <w:r>
        <w:rPr>
          <w:rFonts w:hint="eastAsia"/>
        </w:rPr>
        <w:t xml:space="preserve">둘째 파라미터는 호출할 액티비티의 </w:t>
      </w:r>
      <w:r w:rsidRPr="00562DE1">
        <w:rPr>
          <w:rFonts w:hint="eastAsia"/>
          <w:b/>
        </w:rPr>
        <w:t>클래스이름</w:t>
      </w:r>
      <w:r>
        <w:rPr>
          <w:rFonts w:hint="eastAsia"/>
        </w:rPr>
        <w:t>.</w:t>
      </w:r>
      <w:r>
        <w:t xml:space="preserve">class </w:t>
      </w:r>
      <w:r>
        <w:rPr>
          <w:rFonts w:hint="eastAsia"/>
        </w:rPr>
        <w:t>이다.</w:t>
      </w:r>
    </w:p>
    <w:p w14:paraId="67AC701A" w14:textId="1E89A6FD" w:rsidR="009013B4" w:rsidRDefault="009013B4" w:rsidP="009013B4"/>
    <w:p w14:paraId="557967F5" w14:textId="7BE37E72" w:rsidR="00F67924" w:rsidRDefault="00562DE1" w:rsidP="00F67924">
      <w:r>
        <w:rPr>
          <w:rFonts w:hint="eastAsia"/>
        </w:rPr>
        <w:t xml:space="preserve">그다음 </w:t>
      </w:r>
      <w:r>
        <w:t xml:space="preserve">startActivity </w:t>
      </w:r>
      <w:r>
        <w:rPr>
          <w:rFonts w:hint="eastAsia"/>
        </w:rPr>
        <w:t>메소드를 호출해야 한다.</w:t>
      </w:r>
    </w:p>
    <w:p w14:paraId="6176CA3B" w14:textId="216C12F7" w:rsidR="00562DE1" w:rsidRDefault="00562DE1" w:rsidP="00F67924">
      <w:r>
        <w:rPr>
          <w:rFonts w:hint="eastAsia"/>
        </w:rPr>
        <w:t xml:space="preserve">이 메소드의 파라미터는 </w:t>
      </w:r>
      <w:r>
        <w:t xml:space="preserve">Intent </w:t>
      </w:r>
      <w:r>
        <w:rPr>
          <w:rFonts w:hint="eastAsia"/>
        </w:rPr>
        <w:t>객체이다.</w:t>
      </w:r>
    </w:p>
    <w:p w14:paraId="4A2060FA" w14:textId="1C47677C" w:rsidR="00562DE1" w:rsidRDefault="00562DE1" w:rsidP="00F67924"/>
    <w:p w14:paraId="7A59BC5C" w14:textId="133A4C16" w:rsidR="00C624B6" w:rsidRDefault="00C624B6" w:rsidP="00C624B6">
      <w:pPr>
        <w:pStyle w:val="Heading3"/>
      </w:pPr>
      <w:r>
        <w:rPr>
          <w:rFonts w:hint="eastAsia"/>
        </w:rPr>
        <w:t>클래스명</w:t>
      </w:r>
      <w:r>
        <w:rPr>
          <w:rFonts w:hint="eastAsia"/>
        </w:rPr>
        <w:t>.</w:t>
      </w:r>
      <w:r>
        <w:t>class</w:t>
      </w:r>
      <w:r w:rsidR="00272742">
        <w:t xml:space="preserve">,   </w:t>
      </w:r>
      <w:r w:rsidR="00272742">
        <w:rPr>
          <w:rFonts w:hint="eastAsia"/>
        </w:rPr>
        <w:t>객체</w:t>
      </w:r>
      <w:r w:rsidR="00272742">
        <w:rPr>
          <w:rFonts w:hint="eastAsia"/>
        </w:rPr>
        <w:t>.</w:t>
      </w:r>
      <w:r w:rsidR="00272742">
        <w:t xml:space="preserve">getType()  </w:t>
      </w:r>
    </w:p>
    <w:p w14:paraId="759B4562" w14:textId="77777777" w:rsidR="00C624B6" w:rsidRDefault="00C624B6" w:rsidP="00C624B6">
      <w:r>
        <w:rPr>
          <w:rFonts w:hint="eastAsia"/>
        </w:rPr>
        <w:t>Java 코드가 실행될 때,</w:t>
      </w:r>
      <w:r>
        <w:t xml:space="preserve"> </w:t>
      </w:r>
      <w:r>
        <w:rPr>
          <w:rFonts w:hint="eastAsia"/>
        </w:rPr>
        <w:t xml:space="preserve">클래스마다 그 클래스 구조에 대한 정보를 담은 </w:t>
      </w:r>
    </w:p>
    <w:p w14:paraId="18B6962D" w14:textId="3E9A8A4C" w:rsidR="00C624B6" w:rsidRDefault="00C624B6" w:rsidP="00C624B6">
      <w:r>
        <w:rPr>
          <w:rFonts w:hint="eastAsia"/>
        </w:rPr>
        <w:t>객체가 하나씩 만들어진다.</w:t>
      </w:r>
      <w:r>
        <w:t xml:space="preserve"> </w:t>
      </w:r>
      <w:r>
        <w:rPr>
          <w:rFonts w:hint="eastAsia"/>
        </w:rPr>
        <w:t>이 객체를 메타 클래스 객체라고 부른다.</w:t>
      </w:r>
    </w:p>
    <w:p w14:paraId="49B86D63" w14:textId="0D64AAEF" w:rsidR="00C624B6" w:rsidRDefault="00C624B6" w:rsidP="00C624B6">
      <w:r>
        <w:rPr>
          <w:rFonts w:hint="eastAsia"/>
        </w:rPr>
        <w:t>그 객체에 대한 참조를 얻으려면 클래스명.</w:t>
      </w:r>
      <w:r>
        <w:t xml:space="preserve">class </w:t>
      </w:r>
      <w:r>
        <w:rPr>
          <w:rFonts w:hint="eastAsia"/>
        </w:rPr>
        <w:t>코드를 사용하면 된다.</w:t>
      </w:r>
    </w:p>
    <w:p w14:paraId="69FE5821" w14:textId="5667B81C" w:rsidR="00C624B6" w:rsidRDefault="00C624B6" w:rsidP="00C624B6">
      <w:r>
        <w:rPr>
          <w:rFonts w:hint="eastAsia"/>
        </w:rPr>
        <w:t xml:space="preserve">메타 클래스 객체가 속한 클래스 이름은 </w:t>
      </w:r>
      <w:r>
        <w:t xml:space="preserve">Class </w:t>
      </w:r>
      <w:r>
        <w:rPr>
          <w:rFonts w:hint="eastAsia"/>
        </w:rPr>
        <w:t>이다.</w:t>
      </w:r>
    </w:p>
    <w:p w14:paraId="07E974D3" w14:textId="29794B14" w:rsidR="001456B6" w:rsidRDefault="001456B6" w:rsidP="00C624B6">
      <w:r>
        <w:rPr>
          <w:rFonts w:hint="eastAsia"/>
        </w:rPr>
        <w:t>클래스 구조</w:t>
      </w:r>
      <w:r>
        <w:t xml:space="preserve">: </w:t>
      </w:r>
      <w:r>
        <w:rPr>
          <w:rFonts w:hint="eastAsia"/>
        </w:rPr>
        <w:t>멤버 변수,</w:t>
      </w:r>
      <w:r>
        <w:t xml:space="preserve"> </w:t>
      </w:r>
      <w:r>
        <w:rPr>
          <w:rFonts w:hint="eastAsia"/>
        </w:rPr>
        <w:t>메소드 목록.</w:t>
      </w:r>
      <w:r>
        <w:t>.</w:t>
      </w:r>
    </w:p>
    <w:p w14:paraId="2D4205D3" w14:textId="5638C3D1" w:rsidR="00326665" w:rsidRDefault="00326665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8F5F7F6" w14:textId="192A7E54" w:rsidR="001074C1" w:rsidRDefault="001074C1" w:rsidP="001074C1">
      <w:pPr>
        <w:pStyle w:val="Heading2"/>
      </w:pPr>
      <w:bookmarkStart w:id="28" w:name="_Toc491873692"/>
      <w:r>
        <w:rPr>
          <w:rFonts w:hint="eastAsia"/>
        </w:rPr>
        <w:lastRenderedPageBreak/>
        <w:t>결과 소스코드</w:t>
      </w:r>
      <w:bookmarkEnd w:id="28"/>
    </w:p>
    <w:p w14:paraId="0C0E9F35" w14:textId="040F6450" w:rsidR="007445E4" w:rsidRDefault="001074C1" w:rsidP="001074C1">
      <w:r>
        <w:rPr>
          <w:rFonts w:hint="eastAsia"/>
        </w:rPr>
        <w:t>E02Views</w:t>
      </w:r>
      <w:r>
        <w:t>_</w:t>
      </w:r>
      <w:r w:rsidR="00326665">
        <w:rPr>
          <w:rFonts w:hint="eastAsia"/>
        </w:rPr>
        <w:t>src</w:t>
      </w:r>
      <w:r>
        <w:t>1.zip</w:t>
      </w:r>
    </w:p>
    <w:p w14:paraId="6E8AE8AB" w14:textId="228607CC" w:rsidR="00326665" w:rsidRDefault="00326665" w:rsidP="001074C1"/>
    <w:p w14:paraId="0AE5EDA9" w14:textId="4D2C7D8E" w:rsidR="00326665" w:rsidRDefault="00326665" w:rsidP="001074C1">
      <w:r>
        <w:rPr>
          <w:noProof/>
        </w:rPr>
        <w:drawing>
          <wp:inline distT="0" distB="0" distL="0" distR="0" wp14:anchorId="3ED980D6" wp14:editId="1FF61D6C">
            <wp:extent cx="3639705" cy="64389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2702" cy="64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429A" w14:textId="77777777" w:rsidR="007445E4" w:rsidRDefault="007445E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F5074EF" w14:textId="506BC003" w:rsidR="007445E4" w:rsidRDefault="007445E4" w:rsidP="007445E4">
      <w:pPr>
        <w:pStyle w:val="Heading1"/>
      </w:pPr>
      <w:bookmarkStart w:id="29" w:name="_Toc491873693"/>
      <w:r>
        <w:rPr>
          <w:rFonts w:hint="eastAsia"/>
        </w:rPr>
        <w:lastRenderedPageBreak/>
        <w:t>메모</w:t>
      </w:r>
      <w:r w:rsidR="008B7BF7">
        <w:rPr>
          <w:rFonts w:hint="eastAsia"/>
        </w:rPr>
        <w:t>장</w:t>
      </w:r>
      <w:r>
        <w:rPr>
          <w:rFonts w:hint="eastAsia"/>
        </w:rPr>
        <w:t xml:space="preserve"> 화면 만들기</w:t>
      </w:r>
      <w:bookmarkEnd w:id="29"/>
    </w:p>
    <w:p w14:paraId="1D86D798" w14:textId="7DBD452C" w:rsidR="007445E4" w:rsidRDefault="007445E4" w:rsidP="007445E4"/>
    <w:p w14:paraId="6113A54A" w14:textId="72B8E184" w:rsidR="007445E4" w:rsidRDefault="007445E4" w:rsidP="007445E4">
      <w:pPr>
        <w:pStyle w:val="Heading2"/>
      </w:pPr>
      <w:bookmarkStart w:id="30" w:name="_Toc491873694"/>
      <w:r>
        <w:rPr>
          <w:rFonts w:hint="eastAsia"/>
        </w:rPr>
        <w:t xml:space="preserve">새 </w:t>
      </w:r>
      <w:r>
        <w:t xml:space="preserve">Activity </w:t>
      </w:r>
      <w:r>
        <w:rPr>
          <w:rFonts w:hint="eastAsia"/>
        </w:rPr>
        <w:t>생성</w:t>
      </w:r>
      <w:bookmarkEnd w:id="30"/>
    </w:p>
    <w:p w14:paraId="22BD349C" w14:textId="77777777" w:rsidR="007445E4" w:rsidRDefault="007445E4" w:rsidP="007445E4">
      <w:r>
        <w:t xml:space="preserve">Project </w:t>
      </w:r>
      <w:r>
        <w:rPr>
          <w:rFonts w:hint="eastAsia"/>
        </w:rPr>
        <w:t xml:space="preserve">창에서 </w:t>
      </w:r>
      <w:r>
        <w:t xml:space="preserve">app </w:t>
      </w:r>
      <w:r>
        <w:rPr>
          <w:rFonts w:hint="eastAsia"/>
        </w:rPr>
        <w:t>폴더를 마우스 오른쪽 버튼으로 클릭하고</w:t>
      </w:r>
    </w:p>
    <w:p w14:paraId="39B08AED" w14:textId="789ADEB4" w:rsidR="007445E4" w:rsidRDefault="007445E4" w:rsidP="007445E4">
      <w:r>
        <w:rPr>
          <w:rFonts w:hint="eastAsia"/>
        </w:rPr>
        <w:t xml:space="preserve">메뉴에서 </w:t>
      </w:r>
      <w:r>
        <w:t xml:space="preserve">New - Activity - Empty Activity </w:t>
      </w:r>
      <w:r>
        <w:rPr>
          <w:rFonts w:hint="eastAsia"/>
        </w:rPr>
        <w:t>클릭</w:t>
      </w:r>
    </w:p>
    <w:p w14:paraId="685E85E4" w14:textId="11C8CE47" w:rsidR="00601979" w:rsidRDefault="00601979" w:rsidP="007445E4"/>
    <w:p w14:paraId="5F9E3369" w14:textId="3E1B8D9C" w:rsidR="00CF1714" w:rsidRDefault="00CF1714" w:rsidP="007445E4">
      <w:r>
        <w:rPr>
          <w:noProof/>
        </w:rPr>
        <w:drawing>
          <wp:inline distT="0" distB="0" distL="0" distR="0" wp14:anchorId="4214626D" wp14:editId="55BF92B6">
            <wp:extent cx="4715385" cy="39814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6858" cy="39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9988" w14:textId="6A2BA7DF" w:rsidR="007F5768" w:rsidRDefault="007F5768" w:rsidP="007F5768">
      <w:pPr>
        <w:pStyle w:val="Heading3"/>
      </w:pPr>
      <w:r>
        <w:rPr>
          <w:rFonts w:hint="eastAsia"/>
        </w:rPr>
        <w:t>파일</w:t>
      </w:r>
      <w:r w:rsidR="00601979">
        <w:rPr>
          <w:rFonts w:hint="eastAsia"/>
        </w:rPr>
        <w:t xml:space="preserve"> </w:t>
      </w:r>
      <w:r w:rsidR="00601979">
        <w:rPr>
          <w:rFonts w:hint="eastAsia"/>
        </w:rPr>
        <w:t>생성</w:t>
      </w:r>
    </w:p>
    <w:p w14:paraId="440A1C79" w14:textId="455D152D" w:rsidR="007445E4" w:rsidRDefault="007445E4" w:rsidP="007445E4">
      <w:r>
        <w:rPr>
          <w:rFonts w:hint="eastAsia"/>
        </w:rPr>
        <w:t>Activity Name: MemoActivity</w:t>
      </w:r>
      <w:r w:rsidR="007F5768">
        <w:t>.java</w:t>
      </w:r>
    </w:p>
    <w:p w14:paraId="741E4FC5" w14:textId="06E6E934" w:rsidR="007445E4" w:rsidRDefault="007445E4" w:rsidP="007445E4">
      <w:r>
        <w:t>Layout Name:   activity_memo</w:t>
      </w:r>
      <w:r w:rsidR="007F5768">
        <w:t>.xml</w:t>
      </w:r>
    </w:p>
    <w:p w14:paraId="03524079" w14:textId="6528FDF8" w:rsidR="007445E4" w:rsidRDefault="007445E4" w:rsidP="007445E4"/>
    <w:p w14:paraId="70A3FE04" w14:textId="27289EC9" w:rsidR="00CF1714" w:rsidRDefault="00CF171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6ABB3D17" w14:textId="6A2F37C5" w:rsidR="007445E4" w:rsidRDefault="007F5768" w:rsidP="007F5768">
      <w:pPr>
        <w:pStyle w:val="Heading2"/>
      </w:pPr>
      <w:bookmarkStart w:id="31" w:name="_Toc491873695"/>
      <w:r>
        <w:rPr>
          <w:rFonts w:hint="eastAsia"/>
        </w:rPr>
        <w:lastRenderedPageBreak/>
        <w:t>메모 화면 레이아웃</w:t>
      </w:r>
      <w:bookmarkEnd w:id="31"/>
    </w:p>
    <w:p w14:paraId="307B5DC7" w14:textId="7191E511" w:rsidR="007F5768" w:rsidRDefault="007F5768" w:rsidP="007F5768">
      <w:r>
        <w:rPr>
          <w:rFonts w:hint="eastAsia"/>
        </w:rPr>
        <w:t>ac</w:t>
      </w:r>
      <w:r w:rsidR="000B3FA6">
        <w:t xml:space="preserve">tivity_memo.xml </w:t>
      </w:r>
      <w:r w:rsidR="000B3FA6">
        <w:rPr>
          <w:rFonts w:hint="eastAsia"/>
        </w:rPr>
        <w:t>파일 수정</w:t>
      </w:r>
    </w:p>
    <w:p w14:paraId="050DAE9F" w14:textId="3E84799C" w:rsidR="00606E38" w:rsidRDefault="00606E38" w:rsidP="007F5768"/>
    <w:p w14:paraId="7B3A1907" w14:textId="3EF70335" w:rsidR="00606E38" w:rsidRDefault="00606E38" w:rsidP="00606E38">
      <w:pPr>
        <w:pStyle w:val="Heading3"/>
      </w:pPr>
      <w:r>
        <w:rPr>
          <w:rFonts w:hint="eastAsia"/>
        </w:rPr>
        <w:t>제목</w:t>
      </w:r>
      <w:r>
        <w:rPr>
          <w:rFonts w:hint="eastAsia"/>
        </w:rPr>
        <w:t xml:space="preserve"> </w:t>
      </w:r>
      <w:r>
        <w:t xml:space="preserve">EditText </w:t>
      </w:r>
      <w:r>
        <w:rPr>
          <w:rFonts w:hint="eastAsia"/>
        </w:rPr>
        <w:t>추가하기</w:t>
      </w:r>
    </w:p>
    <w:p w14:paraId="364ED506" w14:textId="4EDA581E" w:rsidR="00606E38" w:rsidRDefault="00606E38" w:rsidP="007F5768">
      <w:r>
        <w:rPr>
          <w:rFonts w:hint="eastAsia"/>
          <w:noProof/>
        </w:rPr>
        <w:drawing>
          <wp:inline distT="0" distB="0" distL="0" distR="0" wp14:anchorId="37AB7DD7" wp14:editId="741E70CD">
            <wp:extent cx="6648450" cy="38862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E268" w14:textId="77777777" w:rsidR="00606E38" w:rsidRDefault="00606E38" w:rsidP="00606E38">
      <w:r>
        <w:rPr>
          <w:rFonts w:hint="eastAsia"/>
        </w:rPr>
        <w:t>화면 왼쪽 Palette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Plain Text </w:t>
      </w:r>
      <w:r>
        <w:rPr>
          <w:rFonts w:hint="eastAsia"/>
        </w:rPr>
        <w:t>항목을 액티비티 화면에 드래그 드롭하여 EditText를 추가한다.</w:t>
      </w:r>
    </w:p>
    <w:p w14:paraId="77B3F39E" w14:textId="77777777" w:rsidR="00606E38" w:rsidRDefault="00606E38" w:rsidP="007F5768"/>
    <w:p w14:paraId="7F8EFAF1" w14:textId="25BEE4FA" w:rsidR="00606E38" w:rsidRDefault="00606E38" w:rsidP="007F5768">
      <w:r>
        <w:rPr>
          <w:noProof/>
        </w:rPr>
        <w:drawing>
          <wp:inline distT="0" distB="0" distL="0" distR="0" wp14:anchorId="27631800" wp14:editId="1C6B5D65">
            <wp:extent cx="2379974" cy="3067050"/>
            <wp:effectExtent l="0" t="0" r="190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2004" cy="30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911F" w14:textId="77777777" w:rsidR="000B3FA6" w:rsidRPr="007F5768" w:rsidRDefault="000B3FA6" w:rsidP="007F5768"/>
    <w:p w14:paraId="28F01ED1" w14:textId="6777FBB7" w:rsidR="00B80A2A" w:rsidRDefault="00B80A2A" w:rsidP="000B3FA6"/>
    <w:p w14:paraId="5A74BF07" w14:textId="77777777" w:rsidR="00B80A2A" w:rsidRDefault="00B80A2A" w:rsidP="000B3FA6"/>
    <w:p w14:paraId="6765F7B3" w14:textId="0B45766E" w:rsidR="00B80A2A" w:rsidRPr="000B3FA6" w:rsidRDefault="00B80A2A" w:rsidP="000B3FA6"/>
    <w:p w14:paraId="7FABA84B" w14:textId="1FAC5786" w:rsidR="000B3FA6" w:rsidRDefault="000B3FA6" w:rsidP="000B3FA6"/>
    <w:p w14:paraId="31A684F3" w14:textId="54A7992F" w:rsidR="00B80A2A" w:rsidRDefault="00B80A2A" w:rsidP="000B3FA6"/>
    <w:p w14:paraId="7174C0E9" w14:textId="5099DE79" w:rsidR="00B80A2A" w:rsidRDefault="00B80A2A" w:rsidP="00AB69BC">
      <w:pPr>
        <w:pStyle w:val="Heading3"/>
      </w:pPr>
      <w:r>
        <w:rPr>
          <w:rFonts w:hint="eastAsia"/>
        </w:rPr>
        <w:lastRenderedPageBreak/>
        <w:t>내용</w:t>
      </w:r>
      <w:r>
        <w:rPr>
          <w:rFonts w:hint="eastAsia"/>
        </w:rPr>
        <w:t xml:space="preserve"> </w:t>
      </w:r>
      <w:r>
        <w:t xml:space="preserve">EditText </w:t>
      </w:r>
      <w:r>
        <w:rPr>
          <w:rFonts w:hint="eastAsia"/>
        </w:rPr>
        <w:t>추가</w:t>
      </w:r>
      <w:r w:rsidR="00606E38">
        <w:rPr>
          <w:rFonts w:hint="eastAsia"/>
        </w:rPr>
        <w:t>하기</w:t>
      </w:r>
    </w:p>
    <w:p w14:paraId="03CEDC7D" w14:textId="23E8B5D0" w:rsidR="00C5244E" w:rsidRDefault="00AB69BC" w:rsidP="00C5244E">
      <w:r>
        <w:rPr>
          <w:noProof/>
        </w:rPr>
        <w:drawing>
          <wp:inline distT="0" distB="0" distL="0" distR="0" wp14:anchorId="6D54F6B3" wp14:editId="3C3A4EF8">
            <wp:extent cx="6638925" cy="45434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AA88" w14:textId="75D10E87" w:rsidR="00AB69BC" w:rsidRDefault="00AB69BC" w:rsidP="00C5244E"/>
    <w:p w14:paraId="70274EFF" w14:textId="40EB17FC" w:rsidR="00AB69BC" w:rsidRDefault="00AB69BC" w:rsidP="00C5244E"/>
    <w:p w14:paraId="1604049A" w14:textId="3F5FE4D6" w:rsidR="00AB69BC" w:rsidRDefault="00AB69BC" w:rsidP="00C5244E">
      <w:r>
        <w:rPr>
          <w:rFonts w:hint="eastAsia"/>
        </w:rPr>
        <w:t>내용 문자열이 수직 방향으로 가운데 위치하는 것이 기본이다.</w:t>
      </w:r>
    </w:p>
    <w:p w14:paraId="54AACD8D" w14:textId="199F4367" w:rsidR="00AB69BC" w:rsidRDefault="00AB69BC" w:rsidP="00C5244E">
      <w:r>
        <w:rPr>
          <w:rFonts w:hint="eastAsia"/>
        </w:rPr>
        <w:t>상단에 위치하도록 수정하자.</w:t>
      </w:r>
    </w:p>
    <w:p w14:paraId="288472F2" w14:textId="40BD2935" w:rsidR="00AB69BC" w:rsidRDefault="00AB69BC" w:rsidP="00C5244E">
      <w:r>
        <w:rPr>
          <w:rFonts w:hint="eastAsia"/>
          <w:noProof/>
        </w:rPr>
        <w:drawing>
          <wp:inline distT="0" distB="0" distL="0" distR="0" wp14:anchorId="6DC07F77" wp14:editId="1A931A46">
            <wp:extent cx="4439956" cy="30194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72" cy="30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9D23" w14:textId="524A529C" w:rsidR="00AB69BC" w:rsidRDefault="00AB69BC" w:rsidP="00C5244E"/>
    <w:p w14:paraId="08500963" w14:textId="0AE73E78" w:rsidR="00AB69BC" w:rsidRDefault="00AB69BC" w:rsidP="00C5244E">
      <w:r>
        <w:rPr>
          <w:rFonts w:hint="eastAsia"/>
        </w:rPr>
        <w:t>1번 버튼을 클릭하면, 전체 속성(</w:t>
      </w:r>
      <w:r>
        <w:t>properties)</w:t>
      </w:r>
      <w:r>
        <w:rPr>
          <w:rFonts w:hint="eastAsia"/>
        </w:rPr>
        <w:t>을 볼 수 있다.</w:t>
      </w:r>
    </w:p>
    <w:p w14:paraId="64543DE9" w14:textId="7011FEB9" w:rsidR="00AB69BC" w:rsidRDefault="00AB69BC" w:rsidP="00C5244E">
      <w:r>
        <w:t xml:space="preserve">gravity </w:t>
      </w:r>
      <w:r>
        <w:rPr>
          <w:rFonts w:hint="eastAsia"/>
        </w:rPr>
        <w:t xml:space="preserve">속성 값을 </w:t>
      </w:r>
      <w:r>
        <w:t xml:space="preserve">top </w:t>
      </w:r>
      <w:r>
        <w:rPr>
          <w:rFonts w:hint="eastAsia"/>
        </w:rPr>
        <w:t>으로 수정하면,</w:t>
      </w:r>
    </w:p>
    <w:p w14:paraId="7D6600C1" w14:textId="4DD19C74" w:rsidR="00AB69BC" w:rsidRDefault="00AB69BC" w:rsidP="00C5244E">
      <w:r>
        <w:rPr>
          <w:rFonts w:hint="eastAsia"/>
        </w:rPr>
        <w:t xml:space="preserve">문자열이 </w:t>
      </w:r>
      <w:r>
        <w:t xml:space="preserve">EditText </w:t>
      </w:r>
      <w:r>
        <w:rPr>
          <w:rFonts w:hint="eastAsia"/>
        </w:rPr>
        <w:t>상단에 위치하게 된다.</w:t>
      </w:r>
    </w:p>
    <w:p w14:paraId="7D6BF085" w14:textId="29FFCA61" w:rsidR="00AB69BC" w:rsidRDefault="00AB69BC" w:rsidP="00C5244E"/>
    <w:p w14:paraId="5503B258" w14:textId="6AED2F5B" w:rsidR="00AB69BC" w:rsidRDefault="00AB69BC" w:rsidP="00C5244E"/>
    <w:p w14:paraId="283E9598" w14:textId="0BCC375D" w:rsidR="00AB69BC" w:rsidRDefault="00AB69B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4749EB6" w14:textId="73D8E6AD" w:rsidR="00AB69BC" w:rsidRDefault="00AB69BC" w:rsidP="00AB69BC">
      <w:pPr>
        <w:pStyle w:val="Heading3"/>
      </w:pPr>
      <w:r>
        <w:rPr>
          <w:rFonts w:hint="eastAsia"/>
        </w:rPr>
        <w:lastRenderedPageBreak/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추가하기</w:t>
      </w:r>
    </w:p>
    <w:p w14:paraId="631667CB" w14:textId="4154BFA0" w:rsidR="00AB69BC" w:rsidRDefault="00AB69BC" w:rsidP="00AB69BC">
      <w:r>
        <w:rPr>
          <w:rFonts w:hint="eastAsia"/>
          <w:noProof/>
        </w:rPr>
        <w:drawing>
          <wp:inline distT="0" distB="0" distL="0" distR="0" wp14:anchorId="152FA971" wp14:editId="19E8629A">
            <wp:extent cx="6638925" cy="458152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83B3C" w14:textId="77777777" w:rsidR="00AB69BC" w:rsidRPr="00AB69BC" w:rsidRDefault="00AB69BC" w:rsidP="00AB69BC"/>
    <w:p w14:paraId="56A53B3D" w14:textId="19654518" w:rsidR="00AB69BC" w:rsidRDefault="00AB69BC" w:rsidP="00C5244E">
      <w:r>
        <w:rPr>
          <w:noProof/>
        </w:rPr>
        <w:drawing>
          <wp:inline distT="0" distB="0" distL="0" distR="0" wp14:anchorId="5D185660" wp14:editId="7BC29E7D">
            <wp:extent cx="2579537" cy="332422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0223" cy="33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E63" w14:textId="21D23DCE" w:rsidR="00C5244E" w:rsidRDefault="00C5244E" w:rsidP="00C5244E"/>
    <w:p w14:paraId="2A66FD26" w14:textId="49DB4F15" w:rsidR="00AB69BC" w:rsidRDefault="00AB69BC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7D75BE4E" w14:textId="1F648D63" w:rsidR="00191698" w:rsidRDefault="00AB69BC" w:rsidP="00AB69BC">
      <w:pPr>
        <w:pStyle w:val="Heading3"/>
      </w:pPr>
      <w:r>
        <w:rPr>
          <w:rFonts w:hint="eastAsia"/>
        </w:rPr>
        <w:lastRenderedPageBreak/>
        <w:t>내용</w:t>
      </w:r>
      <w:r>
        <w:rPr>
          <w:rFonts w:hint="eastAsia"/>
        </w:rPr>
        <w:t xml:space="preserve"> </w:t>
      </w:r>
      <w:r>
        <w:t>EditText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constraint </w:t>
      </w:r>
      <w:r>
        <w:rPr>
          <w:rFonts w:hint="eastAsia"/>
        </w:rPr>
        <w:t>수정하기</w:t>
      </w:r>
    </w:p>
    <w:p w14:paraId="6F90CDD4" w14:textId="065BCEF4" w:rsidR="00AB69BC" w:rsidRDefault="00AB69BC" w:rsidP="00AB69BC">
      <w:r>
        <w:rPr>
          <w:rFonts w:hint="eastAsia"/>
          <w:noProof/>
        </w:rPr>
        <w:drawing>
          <wp:inline distT="0" distB="0" distL="0" distR="0" wp14:anchorId="0F9C33B4" wp14:editId="26BFCEBD">
            <wp:extent cx="6638925" cy="56388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194C" w14:textId="01BC6F5A" w:rsidR="00AB69BC" w:rsidRDefault="00AB69BC" w:rsidP="00AB69BC"/>
    <w:p w14:paraId="35088891" w14:textId="0C8251C9" w:rsidR="00AB69BC" w:rsidRDefault="00AB69BC" w:rsidP="00AB69BC">
      <w:r>
        <w:rPr>
          <w:rFonts w:hint="eastAsia"/>
        </w:rPr>
        <w:t xml:space="preserve">내용 </w:t>
      </w:r>
      <w:r>
        <w:t>EditText</w:t>
      </w:r>
      <w:r>
        <w:rPr>
          <w:rFonts w:hint="eastAsia"/>
        </w:rPr>
        <w:t xml:space="preserve">의 아래쪽 </w:t>
      </w:r>
      <w:r>
        <w:t xml:space="preserve">constrinat </w:t>
      </w:r>
      <w:r>
        <w:rPr>
          <w:rFonts w:hint="eastAsia"/>
        </w:rPr>
        <w:t>연결선을 버튼의 위쪽에 연결하자.</w:t>
      </w:r>
    </w:p>
    <w:p w14:paraId="7E884184" w14:textId="4EAB2AC4" w:rsidR="00AB69BC" w:rsidRDefault="00AB69BC" w:rsidP="00AB69BC"/>
    <w:p w14:paraId="17947CB2" w14:textId="77777777" w:rsidR="00AB69BC" w:rsidRPr="00AB69BC" w:rsidRDefault="00AB69BC" w:rsidP="00AB69BC"/>
    <w:p w14:paraId="1BEBFA0F" w14:textId="0C30E207" w:rsidR="00C5244E" w:rsidRDefault="00C5244E" w:rsidP="00B80A2A"/>
    <w:p w14:paraId="4A5BD081" w14:textId="424365D4" w:rsidR="00C5244E" w:rsidRDefault="00C5244E" w:rsidP="00B80A2A">
      <w:r>
        <w:rPr>
          <w:rFonts w:hint="eastAsia"/>
        </w:rPr>
        <w:t xml:space="preserve"> </w:t>
      </w:r>
    </w:p>
    <w:p w14:paraId="6559517E" w14:textId="20851F80" w:rsidR="00C5244E" w:rsidRDefault="00C5244E" w:rsidP="00B80A2A"/>
    <w:p w14:paraId="2E16444C" w14:textId="0522B6FB" w:rsidR="0036694A" w:rsidRDefault="0036694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4B588D6" w14:textId="45757F61" w:rsidR="00156044" w:rsidRDefault="00156044" w:rsidP="00156044">
      <w:pPr>
        <w:pStyle w:val="Heading1"/>
      </w:pPr>
      <w:bookmarkStart w:id="32" w:name="_Toc491873696"/>
      <w:r>
        <w:rPr>
          <w:rFonts w:hint="eastAsia"/>
        </w:rPr>
        <w:lastRenderedPageBreak/>
        <w:t>메모</w:t>
      </w:r>
      <w:r w:rsidR="008B7BF7">
        <w:rPr>
          <w:rFonts w:hint="eastAsia"/>
        </w:rPr>
        <w:t xml:space="preserve">장 </w:t>
      </w:r>
      <w:r w:rsidR="008B7BF7">
        <w:t xml:space="preserve">Java </w:t>
      </w:r>
      <w:r w:rsidR="008B7BF7">
        <w:rPr>
          <w:rFonts w:hint="eastAsia"/>
        </w:rPr>
        <w:t>코드</w:t>
      </w:r>
      <w:bookmarkEnd w:id="32"/>
    </w:p>
    <w:p w14:paraId="47A47CDC" w14:textId="56DC278C" w:rsidR="008B7BF7" w:rsidRDefault="008B7BF7" w:rsidP="008B7BF7"/>
    <w:p w14:paraId="56E6198C" w14:textId="126420C3" w:rsidR="008B7BF7" w:rsidRDefault="008B7BF7" w:rsidP="008B7BF7">
      <w:pPr>
        <w:pStyle w:val="Heading2"/>
      </w:pPr>
      <w:bookmarkStart w:id="33" w:name="_Toc491873697"/>
      <w:r>
        <w:rPr>
          <w:rFonts w:hint="eastAsia"/>
        </w:rPr>
        <w:t>MemoActivity.java</w:t>
      </w:r>
      <w:bookmarkEnd w:id="33"/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B7BF7" w14:paraId="0A5C75D6" w14:textId="77777777" w:rsidTr="000142EE">
        <w:tc>
          <w:tcPr>
            <w:tcW w:w="426" w:type="dxa"/>
          </w:tcPr>
          <w:p w14:paraId="2911B13B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26C8F176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05E40B38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188F2489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4679504B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370A33C0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1D7012CF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6F8E62AB" w14:textId="77777777" w:rsidR="008B7BF7" w:rsidRPr="00185935" w:rsidRDefault="008B7BF7" w:rsidP="008F2099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446C214C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03463F19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38EF576F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50F9FD64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217ABB6C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7C74ECC2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2CABB61B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5275E560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0FED7D3A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24E9DC62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3AB86BED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50113225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3EBDA77C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0CCF050F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7D01CF16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49727980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24</w:t>
            </w:r>
          </w:p>
          <w:p w14:paraId="47ABFCBD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25</w:t>
            </w:r>
          </w:p>
          <w:p w14:paraId="2C0BC550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26</w:t>
            </w:r>
          </w:p>
          <w:p w14:paraId="5A9D620E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27</w:t>
            </w:r>
          </w:p>
          <w:p w14:paraId="62C7A4AD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28</w:t>
            </w:r>
          </w:p>
          <w:p w14:paraId="200568C7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29</w:t>
            </w:r>
          </w:p>
          <w:p w14:paraId="0A914B4D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30</w:t>
            </w:r>
          </w:p>
          <w:p w14:paraId="03027483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31</w:t>
            </w:r>
          </w:p>
          <w:p w14:paraId="103C6729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32</w:t>
            </w:r>
          </w:p>
          <w:p w14:paraId="784E51C1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33</w:t>
            </w:r>
          </w:p>
          <w:p w14:paraId="6FA3635A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34</w:t>
            </w:r>
          </w:p>
          <w:p w14:paraId="6A2778D7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35</w:t>
            </w:r>
          </w:p>
          <w:p w14:paraId="0753C7C5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36</w:t>
            </w:r>
          </w:p>
          <w:p w14:paraId="3423871E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37</w:t>
            </w:r>
          </w:p>
          <w:p w14:paraId="5203465D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38</w:t>
            </w:r>
          </w:p>
          <w:p w14:paraId="62AF4E07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39</w:t>
            </w:r>
          </w:p>
          <w:p w14:paraId="7A514020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40</w:t>
            </w:r>
          </w:p>
          <w:p w14:paraId="1A1606CF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41</w:t>
            </w:r>
          </w:p>
          <w:p w14:paraId="5A0FFE5A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42</w:t>
            </w:r>
          </w:p>
          <w:p w14:paraId="329DA3A7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43</w:t>
            </w:r>
          </w:p>
          <w:p w14:paraId="649C1927" w14:textId="77777777" w:rsidR="008B7BF7" w:rsidRDefault="008B7BF7" w:rsidP="008F2099">
            <w:pPr>
              <w:pStyle w:val="a1"/>
            </w:pPr>
            <w:r>
              <w:rPr>
                <w:rFonts w:hint="eastAsia"/>
              </w:rPr>
              <w:t>44</w:t>
            </w:r>
          </w:p>
          <w:p w14:paraId="347D85B6" w14:textId="65CBC69D" w:rsidR="008B7BF7" w:rsidRPr="00185935" w:rsidRDefault="008B7BF7" w:rsidP="008F2099">
            <w:pPr>
              <w:pStyle w:val="a1"/>
            </w:pPr>
          </w:p>
        </w:tc>
        <w:tc>
          <w:tcPr>
            <w:tcW w:w="10631" w:type="dxa"/>
          </w:tcPr>
          <w:p w14:paraId="42CCDC2C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package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net.skhu.e02views;</w:t>
            </w:r>
          </w:p>
          <w:p w14:paraId="283065D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793D850D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android.support.v7.app.AppCompatActivity;</w:t>
            </w:r>
          </w:p>
          <w:p w14:paraId="7C5F6B91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android.os.Bundle;</w:t>
            </w:r>
          </w:p>
          <w:p w14:paraId="0B3B4B1C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android.view.View;</w:t>
            </w:r>
          </w:p>
          <w:p w14:paraId="7DE654FA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android.widget.Button;</w:t>
            </w:r>
          </w:p>
          <w:p w14:paraId="08C40B2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android.widget.EditText;</w:t>
            </w:r>
          </w:p>
          <w:p w14:paraId="74BD83D5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android.widget.Toast;</w:t>
            </w:r>
          </w:p>
          <w:p w14:paraId="71166B1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B793CBC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class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MemoActivity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extends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AppCompatActivity {</w:t>
            </w:r>
          </w:p>
          <w:p w14:paraId="05E68B13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49484420" w14:textId="77777777" w:rsidR="008F2099" w:rsidRDefault="008F2099" w:rsidP="008F2099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31B45C59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protected void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27FD242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super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.onCreate(savedInstanceState);</w:t>
            </w:r>
          </w:p>
          <w:p w14:paraId="4B7C517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setContentView(R.layout.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activity_memo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251B34A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6FF26F70" w14:textId="562F1CBF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Button button = (Button) findViewById(R.id.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b</w:t>
            </w:r>
            <w:r w:rsidR="00D50DFE">
              <w:rPr>
                <w:rFonts w:hAnsi="굴림체"/>
                <w:b/>
                <w:i/>
                <w:iCs/>
                <w:color w:val="660E7A"/>
                <w:sz w:val="18"/>
                <w:szCs w:val="18"/>
              </w:rPr>
              <w:t>tnSave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11A99AD7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View.OnClickListener listener =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new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View.OnClickListener() {</w:t>
            </w:r>
          </w:p>
          <w:p w14:paraId="1F4F5905" w14:textId="77777777" w:rsidR="008F2099" w:rsidRDefault="008F2099" w:rsidP="008F2099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01C9377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 xml:space="preserve">    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void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onClick(View view) {</w:t>
            </w:r>
          </w:p>
          <w:p w14:paraId="285ADE57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editText_title = (EditText) findViewById(R.id.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editText_title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3208710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title = editText_title.getText().toString();</w:t>
            </w:r>
          </w:p>
          <w:p w14:paraId="2A83132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8F2099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isEmptyOrWhiteSpace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(title))</w:t>
            </w:r>
          </w:p>
          <w:p w14:paraId="5CE8FD19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    editText_title.setError(</w:t>
            </w:r>
            <w:r w:rsidRPr="008F2099">
              <w:rPr>
                <w:rFonts w:hAnsi="굴림체" w:hint="eastAsia"/>
                <w:b/>
                <w:color w:val="008000"/>
                <w:sz w:val="18"/>
                <w:szCs w:val="18"/>
              </w:rPr>
              <w:t>"제목을 입력하세요"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21620225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9AAF06B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EditText editText_content = (EditText) findViewById(R.id.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editText_content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46487C6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String content = editText_content.getText().toString();</w:t>
            </w:r>
          </w:p>
          <w:p w14:paraId="06933F6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</w:t>
            </w:r>
            <w:r w:rsidRPr="008F2099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isEmptyOrWhiteSpace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(content))</w:t>
            </w:r>
          </w:p>
          <w:p w14:paraId="6DB318C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    editText_content.setError(</w:t>
            </w:r>
            <w:r w:rsidRPr="008F2099">
              <w:rPr>
                <w:rFonts w:hAnsi="굴림체" w:hint="eastAsia"/>
                <w:b/>
                <w:color w:val="008000"/>
                <w:sz w:val="18"/>
                <w:szCs w:val="18"/>
              </w:rPr>
              <w:t>"내용을 입력하세요"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06A8BA41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5A7B677F" w14:textId="77777777" w:rsidR="008F2099" w:rsidRDefault="008F2099" w:rsidP="008F2099">
            <w:pPr>
              <w:pStyle w:val="a1"/>
              <w:rPr>
                <w:rFonts w:hAnsi="굴림체"/>
                <w:i/>
                <w:iCs/>
                <w:color w:val="80808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</w:t>
            </w:r>
            <w:r w:rsidRPr="008F2099">
              <w:rPr>
                <w:rFonts w:hAnsi="굴림체" w:hint="eastAsia"/>
                <w:i/>
                <w:iCs/>
                <w:color w:val="808080"/>
                <w:sz w:val="18"/>
                <w:szCs w:val="18"/>
              </w:rPr>
              <w:t>// 메모 데이터를 서버에 전송하는 코드를 구현해야 함.</w:t>
            </w:r>
          </w:p>
          <w:p w14:paraId="348591AB" w14:textId="77777777" w:rsidR="008F2099" w:rsidRDefault="008F2099" w:rsidP="008F2099">
            <w:pPr>
              <w:pStyle w:val="a1"/>
              <w:rPr>
                <w:rFonts w:hAnsi="굴림체"/>
                <w:i/>
                <w:iCs/>
                <w:color w:val="808080"/>
                <w:sz w:val="18"/>
                <w:szCs w:val="18"/>
              </w:rPr>
            </w:pPr>
          </w:p>
          <w:p w14:paraId="34BD2C2C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i/>
                <w:iCs/>
                <w:color w:val="808080"/>
                <w:sz w:val="18"/>
                <w:szCs w:val="18"/>
              </w:rPr>
              <w:t xml:space="preserve">               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String msg = </w:t>
            </w:r>
            <w:r w:rsidRPr="008F2099">
              <w:rPr>
                <w:rFonts w:hAnsi="굴림체" w:hint="eastAsia"/>
                <w:b/>
                <w:color w:val="008000"/>
                <w:sz w:val="18"/>
                <w:szCs w:val="18"/>
              </w:rPr>
              <w:t xml:space="preserve">"저장 성공: "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+ title;</w:t>
            </w:r>
          </w:p>
          <w:p w14:paraId="37799DA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    Toast.</w:t>
            </w:r>
            <w:r w:rsidRPr="008F2099">
              <w:rPr>
                <w:rFonts w:hAnsi="굴림체" w:hint="eastAsia"/>
                <w:i/>
                <w:iCs/>
                <w:color w:val="000000"/>
                <w:sz w:val="18"/>
                <w:szCs w:val="18"/>
              </w:rPr>
              <w:t>makeText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(MemoActivity.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, msg, Toast.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LENGTH_LONG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).show();</w:t>
            </w:r>
          </w:p>
          <w:p w14:paraId="404F1721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}</w:t>
            </w:r>
          </w:p>
          <w:p w14:paraId="1CCB87D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};</w:t>
            </w:r>
          </w:p>
          <w:p w14:paraId="663D6696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button.setOnClickListener(listener);</w:t>
            </w:r>
          </w:p>
          <w:p w14:paraId="6D5F80B7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59CA0DC9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BF352C5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static boolean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isEmptyOrWhiteSpace(String s) {</w:t>
            </w:r>
          </w:p>
          <w:p w14:paraId="28865D11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(s ==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null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)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1B5F9E4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return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s.toString().trim().length() == </w:t>
            </w:r>
            <w:r w:rsidRPr="008F2099">
              <w:rPr>
                <w:rFonts w:hAnsi="굴림체" w:hint="eastAsia"/>
                <w:color w:val="0000FF"/>
                <w:sz w:val="18"/>
                <w:szCs w:val="18"/>
              </w:rPr>
              <w:t>0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507CB24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07F87477" w14:textId="3E474DB3" w:rsidR="008F2099" w:rsidRP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}</w:t>
            </w:r>
          </w:p>
          <w:p w14:paraId="4E7F729B" w14:textId="77777777" w:rsidR="008B7BF7" w:rsidRPr="008F2099" w:rsidRDefault="008B7BF7" w:rsidP="008F2099">
            <w:pPr>
              <w:pStyle w:val="a1"/>
            </w:pPr>
          </w:p>
        </w:tc>
      </w:tr>
    </w:tbl>
    <w:p w14:paraId="26499FB9" w14:textId="0EA538B7" w:rsidR="008B7BF7" w:rsidRDefault="008B7BF7" w:rsidP="008B7BF7"/>
    <w:p w14:paraId="737D854A" w14:textId="7858BF7D" w:rsidR="008F2099" w:rsidRDefault="008F2099" w:rsidP="008B7BF7">
      <w:r>
        <w:rPr>
          <w:rFonts w:hint="eastAsia"/>
        </w:rPr>
        <w:t>Toast.makeText</w:t>
      </w:r>
      <w:r>
        <w:t xml:space="preserve"> </w:t>
      </w:r>
      <w:r>
        <w:rPr>
          <w:rFonts w:hint="eastAsia"/>
        </w:rPr>
        <w:t>메소드의 첫째 파라미터는 액티비티 객체에 대한 참조이어야 한다.</w:t>
      </w:r>
    </w:p>
    <w:p w14:paraId="4804730C" w14:textId="77777777" w:rsidR="008F2099" w:rsidRDefault="008F2099" w:rsidP="008F2099">
      <w:r>
        <w:t xml:space="preserve">Toast.makeText </w:t>
      </w:r>
      <w:r>
        <w:rPr>
          <w:rFonts w:hint="eastAsia"/>
        </w:rPr>
        <w:t xml:space="preserve">메소드의 첫째 파라미터로 </w:t>
      </w:r>
      <w:r>
        <w:t xml:space="preserve">MemoActivity </w:t>
      </w:r>
      <w:r>
        <w:rPr>
          <w:rFonts w:hint="eastAsia"/>
        </w:rPr>
        <w:t>를 가르키는 참조를 전달해야 한다.</w:t>
      </w:r>
    </w:p>
    <w:p w14:paraId="6232A24C" w14:textId="77777777" w:rsidR="008F2099" w:rsidRPr="008F2099" w:rsidRDefault="008F2099" w:rsidP="008B7BF7"/>
    <w:p w14:paraId="4398E041" w14:textId="0197C589" w:rsidR="00EC5FA9" w:rsidRDefault="00FF4B0D" w:rsidP="00EC5FA9">
      <w:r>
        <w:rPr>
          <w:rFonts w:hint="eastAsia"/>
        </w:rPr>
        <w:t>줄3</w:t>
      </w:r>
      <w:r>
        <w:t>4</w:t>
      </w:r>
      <w:r>
        <w:rPr>
          <w:rFonts w:hint="eastAsia"/>
        </w:rPr>
        <w:t xml:space="preserve">은 </w:t>
      </w:r>
      <w:r>
        <w:t>inner class</w:t>
      </w:r>
      <w:r>
        <w:rPr>
          <w:rFonts w:hint="eastAsia"/>
        </w:rPr>
        <w:t xml:space="preserve">의 메소드 </w:t>
      </w:r>
      <w:r w:rsidR="008F2099">
        <w:rPr>
          <w:rFonts w:hint="eastAsia"/>
        </w:rPr>
        <w:t>내부이므로,</w:t>
      </w:r>
      <w:r w:rsidR="00EC5FA9">
        <w:rPr>
          <w:rFonts w:hint="eastAsia"/>
        </w:rPr>
        <w:t xml:space="preserve"> </w:t>
      </w:r>
      <w:r w:rsidR="00EC5FA9">
        <w:t xml:space="preserve">this </w:t>
      </w:r>
      <w:r w:rsidR="00EC5FA9">
        <w:rPr>
          <w:rFonts w:hint="eastAsia"/>
        </w:rPr>
        <w:t xml:space="preserve">는 </w:t>
      </w:r>
      <w:r w:rsidR="00EC5FA9">
        <w:t xml:space="preserve">inner class </w:t>
      </w:r>
      <w:r w:rsidR="00EC5FA9">
        <w:rPr>
          <w:rFonts w:hint="eastAsia"/>
        </w:rPr>
        <w:t>객체</w:t>
      </w:r>
      <w:r w:rsidR="008F2099">
        <w:rPr>
          <w:rFonts w:hint="eastAsia"/>
        </w:rPr>
        <w:t>를 가르킨다</w:t>
      </w:r>
      <w:r w:rsidR="00EC5FA9">
        <w:rPr>
          <w:rFonts w:hint="eastAsia"/>
        </w:rPr>
        <w:t>.</w:t>
      </w:r>
    </w:p>
    <w:p w14:paraId="702D21E9" w14:textId="547E504A" w:rsidR="008F2099" w:rsidRDefault="00FF4B0D" w:rsidP="00EC5FA9">
      <w:r>
        <w:rPr>
          <w:rFonts w:hint="eastAsia"/>
        </w:rPr>
        <w:t>바깥쪽 클래스(</w:t>
      </w:r>
      <w:r w:rsidR="00EC5FA9">
        <w:t>outer</w:t>
      </w:r>
      <w:r>
        <w:t xml:space="preserve"> class)</w:t>
      </w:r>
      <w:r w:rsidR="00EC5FA9">
        <w:t xml:space="preserve"> </w:t>
      </w:r>
      <w:r w:rsidR="00EC5FA9">
        <w:rPr>
          <w:rFonts w:hint="eastAsia"/>
        </w:rPr>
        <w:t>이름을 붙인</w:t>
      </w:r>
      <w:r w:rsidR="00EC5FA9">
        <w:t xml:space="preserve"> MemoActivity.this </w:t>
      </w:r>
      <w:r w:rsidR="008F2099">
        <w:rPr>
          <w:rFonts w:hint="eastAsia"/>
        </w:rPr>
        <w:t>는</w:t>
      </w:r>
      <w:r w:rsidR="00EC5FA9">
        <w:rPr>
          <w:rFonts w:hint="eastAsia"/>
        </w:rPr>
        <w:t xml:space="preserve"> </w:t>
      </w:r>
      <w:r w:rsidR="00EC5FA9">
        <w:t xml:space="preserve">MemoActivity </w:t>
      </w:r>
      <w:r w:rsidR="008F2099">
        <w:rPr>
          <w:rFonts w:hint="eastAsia"/>
        </w:rPr>
        <w:t>객체를 가르킨다.</w:t>
      </w:r>
    </w:p>
    <w:p w14:paraId="0CDAFFE7" w14:textId="7021EC0F" w:rsidR="008F2099" w:rsidRDefault="008F2099" w:rsidP="00EC5FA9"/>
    <w:p w14:paraId="1FBBC085" w14:textId="77777777" w:rsidR="008F2099" w:rsidRDefault="008F2099" w:rsidP="00EC5FA9"/>
    <w:p w14:paraId="04E4CD19" w14:textId="77777777" w:rsidR="00EC5FA9" w:rsidRDefault="00EC5FA9" w:rsidP="00EC5FA9"/>
    <w:p w14:paraId="1907683C" w14:textId="51B4D847" w:rsidR="00EC5FA9" w:rsidRDefault="00EC5FA9" w:rsidP="00EC5FA9"/>
    <w:p w14:paraId="21D9F6D5" w14:textId="36700E25" w:rsidR="00EC5FA9" w:rsidRDefault="00EC5FA9" w:rsidP="00EC5FA9"/>
    <w:p w14:paraId="03DB7105" w14:textId="1E5E2409" w:rsidR="00EC5FA9" w:rsidRDefault="00EC5FA9" w:rsidP="00EC5FA9"/>
    <w:p w14:paraId="1C992BD6" w14:textId="27C33E2E" w:rsidR="00EC5FA9" w:rsidRDefault="00EC5FA9" w:rsidP="00EC5FA9"/>
    <w:p w14:paraId="083527EE" w14:textId="18E46882" w:rsidR="00EC5FA9" w:rsidRDefault="00EC5FA9" w:rsidP="00EC5FA9"/>
    <w:p w14:paraId="0D8A1068" w14:textId="0ABDF5BD" w:rsidR="00EC5FA9" w:rsidRDefault="00EC5FA9" w:rsidP="00EC5FA9"/>
    <w:p w14:paraId="2C05A168" w14:textId="77777777" w:rsidR="00EC5FA9" w:rsidRDefault="00EC5FA9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4891586" w14:textId="3663C191" w:rsidR="00EC5FA9" w:rsidRDefault="00EC5FA9" w:rsidP="00EC5FA9"/>
    <w:p w14:paraId="0F9E0FD2" w14:textId="39D0220C" w:rsidR="008B7BF7" w:rsidRDefault="008B7BF7" w:rsidP="008B7BF7">
      <w:pPr>
        <w:pStyle w:val="Heading2"/>
      </w:pPr>
      <w:bookmarkStart w:id="34" w:name="_Toc491873698"/>
      <w:r>
        <w:rPr>
          <w:rFonts w:hint="eastAsia"/>
        </w:rPr>
        <w:t>화면 전환 기능 구현</w:t>
      </w:r>
      <w:bookmarkEnd w:id="34"/>
    </w:p>
    <w:p w14:paraId="07A0EDFA" w14:textId="38EA15F5" w:rsidR="008B7BF7" w:rsidRDefault="008B7BF7" w:rsidP="008B7BF7">
      <w:r>
        <w:rPr>
          <w:rFonts w:hint="eastAsia"/>
        </w:rPr>
        <w:t>MainActivty</w:t>
      </w:r>
      <w:r>
        <w:t xml:space="preserve"> </w:t>
      </w:r>
      <w:r>
        <w:rPr>
          <w:rFonts w:hint="eastAsia"/>
        </w:rPr>
        <w:t xml:space="preserve">화면에서 메모장 메뉴를 클릭하면 </w:t>
      </w:r>
      <w:r>
        <w:t xml:space="preserve">MemoActivity </w:t>
      </w:r>
      <w:r>
        <w:rPr>
          <w:rFonts w:hint="eastAsia"/>
        </w:rPr>
        <w:t>화면으로 넘어가는 기능을 구현하자.</w:t>
      </w:r>
    </w:p>
    <w:p w14:paraId="43D64804" w14:textId="77777777" w:rsidR="008B7BF7" w:rsidRPr="009013B4" w:rsidRDefault="008B7BF7" w:rsidP="008B7BF7"/>
    <w:p w14:paraId="1173F3EC" w14:textId="77777777" w:rsidR="00901400" w:rsidRDefault="008B7BF7" w:rsidP="00901400">
      <w:pPr>
        <w:rPr>
          <w:b/>
        </w:rPr>
      </w:pPr>
      <w:r w:rsidRPr="00562DE1">
        <w:rPr>
          <w:rFonts w:hint="eastAsia"/>
          <w:b/>
        </w:rPr>
        <w:t>MainAc</w:t>
      </w:r>
      <w:r w:rsidRPr="00562DE1">
        <w:rPr>
          <w:b/>
        </w:rPr>
        <w:t>tivity.java</w:t>
      </w:r>
      <w:r>
        <w:rPr>
          <w:b/>
        </w:rPr>
        <w:t xml:space="preserve"> </w:t>
      </w:r>
      <w:r>
        <w:rPr>
          <w:rFonts w:hint="eastAsia"/>
          <w:b/>
        </w:rPr>
        <w:t>수정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01400" w14:paraId="7865D02F" w14:textId="77777777" w:rsidTr="000142EE">
        <w:tc>
          <w:tcPr>
            <w:tcW w:w="426" w:type="dxa"/>
          </w:tcPr>
          <w:p w14:paraId="0F2F1328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1BFE95F0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10CAD8B4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50E833ED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771CF053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2C3C8934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29685CD8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23BE92DA" w14:textId="77777777" w:rsidR="00901400" w:rsidRPr="00185935" w:rsidRDefault="00901400" w:rsidP="008F2099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61147A81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69AC8160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19EC29E7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14103739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4D2330F1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5A195FF8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1A83A5CE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477C9B37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125B5C7C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55F7A9CF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193A3CD9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6A3D11B8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43DDA539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29184C55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24351D71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24B7333F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24</w:t>
            </w:r>
          </w:p>
          <w:p w14:paraId="2335BE65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25</w:t>
            </w:r>
          </w:p>
          <w:p w14:paraId="5FD5FF9B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26</w:t>
            </w:r>
          </w:p>
          <w:p w14:paraId="2FBBD220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27</w:t>
            </w:r>
          </w:p>
          <w:p w14:paraId="5378CFEB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28</w:t>
            </w:r>
          </w:p>
          <w:p w14:paraId="5CCD5059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29</w:t>
            </w:r>
          </w:p>
          <w:p w14:paraId="4B904856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30</w:t>
            </w:r>
          </w:p>
          <w:p w14:paraId="7933FB8E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31</w:t>
            </w:r>
          </w:p>
          <w:p w14:paraId="5A468180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32</w:t>
            </w:r>
          </w:p>
          <w:p w14:paraId="5DE302B6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33</w:t>
            </w:r>
          </w:p>
          <w:p w14:paraId="68EBD994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34</w:t>
            </w:r>
          </w:p>
          <w:p w14:paraId="3B06FE53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35</w:t>
            </w:r>
          </w:p>
          <w:p w14:paraId="16577DC9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36</w:t>
            </w:r>
          </w:p>
          <w:p w14:paraId="3581545F" w14:textId="77777777" w:rsidR="00901400" w:rsidRDefault="00901400" w:rsidP="008F2099">
            <w:pPr>
              <w:pStyle w:val="a1"/>
            </w:pPr>
            <w:r>
              <w:rPr>
                <w:rFonts w:hint="eastAsia"/>
              </w:rPr>
              <w:t>37</w:t>
            </w:r>
          </w:p>
          <w:p w14:paraId="46ABF61D" w14:textId="28B31A99" w:rsidR="00901400" w:rsidRPr="00185935" w:rsidRDefault="00901400" w:rsidP="008F2099">
            <w:pPr>
              <w:pStyle w:val="a1"/>
            </w:pPr>
          </w:p>
        </w:tc>
        <w:tc>
          <w:tcPr>
            <w:tcW w:w="10631" w:type="dxa"/>
          </w:tcPr>
          <w:p w14:paraId="26725808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package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net.skhu.e02views;</w:t>
            </w:r>
          </w:p>
          <w:p w14:paraId="43DFB232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328E3491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android.content.Intent;</w:t>
            </w:r>
          </w:p>
          <w:p w14:paraId="10D0475B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android.support.v7.app.AppCompatActivity;</w:t>
            </w:r>
          </w:p>
          <w:p w14:paraId="4D9D141D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android.os.Bundle;</w:t>
            </w:r>
          </w:p>
          <w:p w14:paraId="522F8EED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android.view.Menu;</w:t>
            </w:r>
          </w:p>
          <w:p w14:paraId="3EA05127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android.view.MenuItem;</w:t>
            </w:r>
          </w:p>
          <w:p w14:paraId="2E4C5D43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import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android.widget.Toast;</w:t>
            </w:r>
          </w:p>
          <w:p w14:paraId="73456D2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29007EF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class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MainActivity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extends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AppCompatActivity {</w:t>
            </w:r>
          </w:p>
          <w:p w14:paraId="4ACE5E00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10450F3D" w14:textId="77777777" w:rsidR="008F2099" w:rsidRDefault="008F2099" w:rsidP="008F2099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6AEE9C3A" w14:textId="69F8FE6A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protected void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onCreate(Bundle savedInstanceState) {</w:t>
            </w:r>
          </w:p>
          <w:p w14:paraId="285F2AAB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super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.onCreate(savedInstanceState);</w:t>
            </w:r>
          </w:p>
          <w:p w14:paraId="78CD3EA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setContentView(R.layout.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activity_main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6A118664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482E3116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2A02722D" w14:textId="77777777" w:rsidR="008F2099" w:rsidRDefault="008F2099" w:rsidP="008F2099">
            <w:pPr>
              <w:pStyle w:val="a1"/>
              <w:rPr>
                <w:rFonts w:hAnsi="굴림체"/>
                <w:color w:val="808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>@Override</w:t>
            </w:r>
          </w:p>
          <w:p w14:paraId="2D657053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boolean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onCreateOptionsMenu(Menu menu) {</w:t>
            </w:r>
          </w:p>
          <w:p w14:paraId="49D5B63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getMenuInflater().inflate(R.menu.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menu_main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, menu);</w:t>
            </w:r>
          </w:p>
          <w:p w14:paraId="4590BC7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67FCADCB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2C5299DA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</w:p>
          <w:p w14:paraId="29F3EAA7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</w:t>
            </w:r>
            <w:r w:rsidRPr="008F2099">
              <w:rPr>
                <w:rFonts w:hAnsi="굴림체" w:hint="eastAsia"/>
                <w:color w:val="808000"/>
                <w:sz w:val="18"/>
                <w:szCs w:val="18"/>
              </w:rPr>
              <w:t xml:space="preserve">@Override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public boolean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onOptionsItemSelected(MenuItem item) {</w:t>
            </w:r>
          </w:p>
          <w:p w14:paraId="2DCF9049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int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id = item.getItemId();</w:t>
            </w:r>
          </w:p>
          <w:p w14:paraId="1C59F742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if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(id == R.id.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action_signUp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 {</w:t>
            </w:r>
          </w:p>
          <w:p w14:paraId="43C67D4C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Intent intent =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new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Intent(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, SignupActivity.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class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0D91B8A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startActivity(intent);</w:t>
            </w:r>
          </w:p>
          <w:p w14:paraId="3F698605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21C2709E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}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else if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(id == R.id.</w:t>
            </w:r>
            <w:r w:rsidRPr="008F2099">
              <w:rPr>
                <w:rFonts w:hAnsi="굴림체" w:hint="eastAsia"/>
                <w:b/>
                <w:i/>
                <w:iCs/>
                <w:color w:val="660E7A"/>
                <w:sz w:val="18"/>
                <w:szCs w:val="18"/>
              </w:rPr>
              <w:t>action_memo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 {</w:t>
            </w:r>
          </w:p>
          <w:p w14:paraId="7CD9A937" w14:textId="77777777" w:rsidR="008F2099" w:rsidRDefault="008F2099" w:rsidP="008F2099">
            <w:pPr>
              <w:pStyle w:val="a1"/>
              <w:shd w:val="clear" w:color="auto" w:fill="FFFF99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Intent intent =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 xml:space="preserve">new 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Intent(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this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, MemoActivity.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class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);</w:t>
            </w:r>
          </w:p>
          <w:p w14:paraId="67A75F75" w14:textId="77777777" w:rsidR="008F2099" w:rsidRDefault="008F2099" w:rsidP="008F2099">
            <w:pPr>
              <w:pStyle w:val="a1"/>
              <w:shd w:val="clear" w:color="auto" w:fill="FFFF99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startActivity(intent);</w:t>
            </w:r>
          </w:p>
          <w:p w14:paraId="510D5B29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return true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;</w:t>
            </w:r>
          </w:p>
          <w:p w14:paraId="26E1DD4F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}</w:t>
            </w:r>
          </w:p>
          <w:p w14:paraId="436C0656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    </w:t>
            </w:r>
            <w:r w:rsidRPr="008F2099">
              <w:rPr>
                <w:rFonts w:hAnsi="굴림체" w:hint="eastAsia"/>
                <w:b/>
                <w:color w:val="000080"/>
                <w:sz w:val="18"/>
                <w:szCs w:val="18"/>
              </w:rPr>
              <w:t>return super</w:t>
            </w: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.onOptionsItemSelected(item);</w:t>
            </w:r>
          </w:p>
          <w:p w14:paraId="7076EDA2" w14:textId="77777777" w:rsid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 xml:space="preserve">    }</w:t>
            </w:r>
          </w:p>
          <w:p w14:paraId="42D7EB5D" w14:textId="223BF01B" w:rsidR="008F2099" w:rsidRPr="008F2099" w:rsidRDefault="008F2099" w:rsidP="008F2099">
            <w:pPr>
              <w:pStyle w:val="a1"/>
              <w:rPr>
                <w:rFonts w:hAnsi="굴림체"/>
                <w:color w:val="000000"/>
                <w:sz w:val="18"/>
                <w:szCs w:val="18"/>
              </w:rPr>
            </w:pPr>
            <w:r w:rsidRPr="008F2099">
              <w:rPr>
                <w:rFonts w:hAnsi="굴림체" w:hint="eastAsia"/>
                <w:color w:val="000000"/>
                <w:sz w:val="18"/>
                <w:szCs w:val="18"/>
              </w:rPr>
              <w:t>}</w:t>
            </w:r>
          </w:p>
          <w:p w14:paraId="4E0D89A1" w14:textId="77777777" w:rsidR="00901400" w:rsidRPr="008F2099" w:rsidRDefault="00901400" w:rsidP="008F2099">
            <w:pPr>
              <w:pStyle w:val="a1"/>
            </w:pPr>
          </w:p>
        </w:tc>
      </w:tr>
    </w:tbl>
    <w:p w14:paraId="20EACB85" w14:textId="77777777" w:rsidR="00901400" w:rsidRDefault="00901400" w:rsidP="00901400">
      <w:pPr>
        <w:rPr>
          <w:b/>
        </w:rPr>
      </w:pPr>
    </w:p>
    <w:p w14:paraId="4709E254" w14:textId="77F0BE6B" w:rsidR="00D50DFE" w:rsidRDefault="00D50DFE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B93F5C5" w14:textId="5E94CB3C" w:rsidR="00B90814" w:rsidRDefault="00B90814" w:rsidP="00B90814">
      <w:pPr>
        <w:pStyle w:val="Heading2"/>
      </w:pPr>
      <w:bookmarkStart w:id="35" w:name="_Toc491873699"/>
      <w:r>
        <w:rPr>
          <w:rFonts w:hint="eastAsia"/>
        </w:rPr>
        <w:lastRenderedPageBreak/>
        <w:t>화면 제목 변경하기</w:t>
      </w:r>
      <w:bookmarkEnd w:id="35"/>
    </w:p>
    <w:p w14:paraId="0D459FC8" w14:textId="2A1283E8" w:rsidR="00B90814" w:rsidRDefault="00B90814" w:rsidP="00B90814">
      <w:r>
        <w:rPr>
          <w:noProof/>
        </w:rPr>
        <w:drawing>
          <wp:inline distT="0" distB="0" distL="0" distR="0" wp14:anchorId="62C176CE" wp14:editId="2E88CC1D">
            <wp:extent cx="2484947" cy="3838754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8381" cy="38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31AD" w14:textId="5E660AE1" w:rsidR="00B90814" w:rsidRDefault="00B90814" w:rsidP="00B90814"/>
    <w:p w14:paraId="0BBC3561" w14:textId="25A02B20" w:rsidR="00B90814" w:rsidRDefault="00B90814" w:rsidP="00B90814">
      <w:r>
        <w:rPr>
          <w:rFonts w:hint="eastAsia"/>
        </w:rPr>
        <w:t>AndroidManifest.xml 파일 수정</w:t>
      </w:r>
    </w:p>
    <w:tbl>
      <w:tblPr>
        <w:tblStyle w:val="TableGrid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B90814" w14:paraId="33203410" w14:textId="77777777" w:rsidTr="0098533A">
        <w:tc>
          <w:tcPr>
            <w:tcW w:w="426" w:type="dxa"/>
          </w:tcPr>
          <w:p w14:paraId="02F86928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1</w:t>
            </w:r>
          </w:p>
          <w:p w14:paraId="0EE6C314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2</w:t>
            </w:r>
          </w:p>
          <w:p w14:paraId="45D69BCD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3</w:t>
            </w:r>
          </w:p>
          <w:p w14:paraId="5523E788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4</w:t>
            </w:r>
          </w:p>
          <w:p w14:paraId="5D762100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5</w:t>
            </w:r>
          </w:p>
          <w:p w14:paraId="17DCD99D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6</w:t>
            </w:r>
          </w:p>
          <w:p w14:paraId="0E9522FF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7</w:t>
            </w:r>
          </w:p>
          <w:p w14:paraId="0A6C44A4" w14:textId="77777777" w:rsidR="00B90814" w:rsidRPr="00185935" w:rsidRDefault="00B90814" w:rsidP="00B90814">
            <w:pPr>
              <w:pStyle w:val="a1"/>
            </w:pPr>
            <w:r w:rsidRPr="00185935">
              <w:rPr>
                <w:rFonts w:hint="eastAsia"/>
              </w:rPr>
              <w:t>8</w:t>
            </w:r>
          </w:p>
          <w:p w14:paraId="7691FD4C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9</w:t>
            </w:r>
          </w:p>
          <w:p w14:paraId="59AF55E0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10</w:t>
            </w:r>
          </w:p>
          <w:p w14:paraId="367E6996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11</w:t>
            </w:r>
          </w:p>
          <w:p w14:paraId="2AA578F5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12</w:t>
            </w:r>
          </w:p>
          <w:p w14:paraId="291E2433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13</w:t>
            </w:r>
          </w:p>
          <w:p w14:paraId="045F802A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14</w:t>
            </w:r>
          </w:p>
          <w:p w14:paraId="5EC4713F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15</w:t>
            </w:r>
          </w:p>
          <w:p w14:paraId="31395B40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16</w:t>
            </w:r>
          </w:p>
          <w:p w14:paraId="006E662B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17</w:t>
            </w:r>
          </w:p>
          <w:p w14:paraId="265230C7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18</w:t>
            </w:r>
          </w:p>
          <w:p w14:paraId="3A25FBC4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19</w:t>
            </w:r>
          </w:p>
          <w:p w14:paraId="5E385964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20</w:t>
            </w:r>
          </w:p>
          <w:p w14:paraId="32CA48EA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21</w:t>
            </w:r>
          </w:p>
          <w:p w14:paraId="155C0EF4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22</w:t>
            </w:r>
          </w:p>
          <w:p w14:paraId="07B6673C" w14:textId="77777777" w:rsidR="00B90814" w:rsidRDefault="00B90814" w:rsidP="00B90814">
            <w:pPr>
              <w:pStyle w:val="a1"/>
            </w:pPr>
            <w:r>
              <w:rPr>
                <w:rFonts w:hint="eastAsia"/>
              </w:rPr>
              <w:t>23</w:t>
            </w:r>
          </w:p>
          <w:p w14:paraId="20C2A57F" w14:textId="05B36AEF" w:rsidR="00B90814" w:rsidRPr="00185935" w:rsidRDefault="00B90814" w:rsidP="00B90814">
            <w:pPr>
              <w:pStyle w:val="a1"/>
            </w:pPr>
          </w:p>
        </w:tc>
        <w:tc>
          <w:tcPr>
            <w:tcW w:w="10631" w:type="dxa"/>
          </w:tcPr>
          <w:p w14:paraId="4D3E8DBB" w14:textId="77777777" w:rsidR="00B90814" w:rsidRDefault="00B90814" w:rsidP="00B90814">
            <w:pPr>
              <w:pStyle w:val="a1"/>
              <w:rPr>
                <w:i/>
                <w:iCs/>
                <w:color w:val="000000"/>
                <w:sz w:val="18"/>
                <w:szCs w:val="18"/>
              </w:rPr>
            </w:pP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xml version=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"1.0" 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encoding=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"utf-8"</w:t>
            </w:r>
            <w:r>
              <w:rPr>
                <w:rFonts w:hint="eastAsia"/>
                <w:i/>
                <w:iCs/>
                <w:color w:val="000000"/>
                <w:sz w:val="18"/>
                <w:szCs w:val="18"/>
              </w:rPr>
              <w:t>?&gt;</w:t>
            </w:r>
          </w:p>
          <w:p w14:paraId="116474D4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manifest 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xmlns: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"http://schemas.android.com/apk/res/android"</w:t>
            </w:r>
          </w:p>
          <w:p w14:paraId="739448AE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package=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"net.skhu.e02views"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362DDDD3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</w:p>
          <w:p w14:paraId="5B4BC713" w14:textId="77777777" w:rsidR="00B90814" w:rsidRDefault="00B90814" w:rsidP="00B90814">
            <w:pPr>
              <w:pStyle w:val="a1"/>
              <w:rPr>
                <w:b/>
                <w:color w:val="00008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application</w:t>
            </w:r>
          </w:p>
          <w:p w14:paraId="62399F93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:allowBackup=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"true"</w:t>
            </w:r>
          </w:p>
          <w:p w14:paraId="72CAE206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:icon=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"@mipmap/ic_launcher"</w:t>
            </w:r>
          </w:p>
          <w:p w14:paraId="055DB95A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:label=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"@string/app_name"</w:t>
            </w:r>
          </w:p>
          <w:p w14:paraId="472F8BA8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:roundIcon=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"@mipmap/ic_launcher_round"</w:t>
            </w:r>
          </w:p>
          <w:p w14:paraId="4D23ACB9" w14:textId="77777777" w:rsidR="00B90814" w:rsidRDefault="00B90814" w:rsidP="00B90814">
            <w:pPr>
              <w:pStyle w:val="a1"/>
              <w:rPr>
                <w:b/>
                <w:color w:val="008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:supportsRtl=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"true"</w:t>
            </w:r>
          </w:p>
          <w:p w14:paraId="3848E04B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       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:theme=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"@style/AppTheme"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22E3EEE9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activity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:name=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".MainActivity"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4D29DC27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intent-filter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5AFA6876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action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:name=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"android.intent.action.MAIN" </w:t>
            </w:r>
            <w:r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67568D6F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</w:p>
          <w:p w14:paraId="15DF28A6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category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:name=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"android.intent.category.LAUNCHER" </w:t>
            </w:r>
            <w:r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549A68B3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    &lt;/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intent-filter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392D2BF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&lt;/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activity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319D1FB" w14:textId="77777777" w:rsidR="00B90814" w:rsidRDefault="00B90814" w:rsidP="00B90814">
            <w:pPr>
              <w:pStyle w:val="a1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activity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:name=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".SignupActivity"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:label=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"@string/action_signUp" </w:t>
            </w:r>
            <w:r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4ABE27E6" w14:textId="4CB770FC" w:rsidR="00B90814" w:rsidRDefault="00B90814" w:rsidP="00B90814">
            <w:pPr>
              <w:pStyle w:val="a1"/>
              <w:shd w:val="clear" w:color="auto" w:fill="FFFF99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    &lt;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 xml:space="preserve">activity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:name=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 xml:space="preserve">".MemoActivity" </w:t>
            </w:r>
            <w:r>
              <w:rPr>
                <w:rFonts w:hint="eastAsia"/>
                <w:b/>
                <w:color w:val="660E7A"/>
                <w:sz w:val="18"/>
                <w:szCs w:val="18"/>
              </w:rPr>
              <w:t>android</w:t>
            </w:r>
            <w:r>
              <w:rPr>
                <w:rFonts w:hint="eastAsia"/>
                <w:b/>
                <w:color w:val="0000FF"/>
                <w:sz w:val="18"/>
                <w:szCs w:val="18"/>
              </w:rPr>
              <w:t>:label=</w:t>
            </w:r>
            <w:r>
              <w:rPr>
                <w:rFonts w:hint="eastAsia"/>
                <w:b/>
                <w:color w:val="008000"/>
                <w:sz w:val="18"/>
                <w:szCs w:val="18"/>
              </w:rPr>
              <w:t>"@string/action_memo"</w:t>
            </w:r>
            <w:r>
              <w:rPr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  <w:szCs w:val="18"/>
              </w:rPr>
              <w:t>/&gt;</w:t>
            </w:r>
          </w:p>
          <w:p w14:paraId="2D21F816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    &lt;/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application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1F85E4A" w14:textId="77777777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</w:p>
          <w:p w14:paraId="6C18379A" w14:textId="0B374255" w:rsidR="00B90814" w:rsidRDefault="00B90814" w:rsidP="00B90814">
            <w:pPr>
              <w:pStyle w:val="a1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&lt;/</w:t>
            </w:r>
            <w:r>
              <w:rPr>
                <w:rFonts w:hint="eastAsia"/>
                <w:b/>
                <w:color w:val="000080"/>
                <w:sz w:val="18"/>
                <w:szCs w:val="18"/>
              </w:rPr>
              <w:t>manifest</w:t>
            </w:r>
            <w:r>
              <w:rPr>
                <w:rFonts w:hint="eastAsia"/>
                <w:color w:val="000000"/>
                <w:sz w:val="18"/>
                <w:szCs w:val="18"/>
              </w:rPr>
              <w:t>&gt;</w:t>
            </w:r>
          </w:p>
          <w:p w14:paraId="6653ACFC" w14:textId="77777777" w:rsidR="00B90814" w:rsidRPr="00B90814" w:rsidRDefault="00B90814" w:rsidP="00B90814">
            <w:pPr>
              <w:pStyle w:val="a1"/>
            </w:pPr>
          </w:p>
        </w:tc>
      </w:tr>
    </w:tbl>
    <w:p w14:paraId="0CA32D8A" w14:textId="164B8FB2" w:rsidR="00B90814" w:rsidRDefault="00B90814" w:rsidP="00B90814"/>
    <w:p w14:paraId="6BD45589" w14:textId="774788DF" w:rsidR="00B90814" w:rsidRDefault="00B90814" w:rsidP="00B90814">
      <w:r>
        <w:rPr>
          <w:rFonts w:hint="eastAsia"/>
        </w:rPr>
        <w:t>@</w:t>
      </w:r>
      <w:r>
        <w:t xml:space="preserve">string/action_signUp </w:t>
      </w:r>
      <w:r>
        <w:rPr>
          <w:rFonts w:hint="eastAsia"/>
        </w:rPr>
        <w:t xml:space="preserve">과 </w:t>
      </w:r>
      <w:r>
        <w:t xml:space="preserve">@string/action_memo </w:t>
      </w:r>
      <w:r>
        <w:rPr>
          <w:rFonts w:hint="eastAsia"/>
        </w:rPr>
        <w:t xml:space="preserve">은 문자열 리소스의 </w:t>
      </w:r>
      <w:r>
        <w:t xml:space="preserve">ID </w:t>
      </w:r>
      <w:r>
        <w:rPr>
          <w:rFonts w:hint="eastAsia"/>
        </w:rPr>
        <w:t>이다.</w:t>
      </w:r>
    </w:p>
    <w:p w14:paraId="0E5ADDC8" w14:textId="74FFF6DA" w:rsidR="00B90814" w:rsidRDefault="00B90814" w:rsidP="00B90814"/>
    <w:p w14:paraId="1AAE014F" w14:textId="1724CBCE" w:rsidR="00B90814" w:rsidRDefault="00B90814" w:rsidP="00B90814">
      <w:r>
        <w:rPr>
          <w:rFonts w:hint="eastAsia"/>
        </w:rPr>
        <w:t xml:space="preserve">문자열 리소스들은 </w:t>
      </w:r>
      <w:r>
        <w:t xml:space="preserve">res/values/strings.xml </w:t>
      </w:r>
      <w:r>
        <w:rPr>
          <w:rFonts w:hint="eastAsia"/>
        </w:rPr>
        <w:t>파일에 들어있다.</w:t>
      </w:r>
    </w:p>
    <w:p w14:paraId="79AB6577" w14:textId="3BBC4C91" w:rsidR="00B90814" w:rsidRDefault="00B90814" w:rsidP="00B90814">
      <w:r>
        <w:rPr>
          <w:rFonts w:hint="eastAsia"/>
        </w:rPr>
        <w:t xml:space="preserve">이 파일에서 </w:t>
      </w:r>
      <w:r>
        <w:t>@string/action_signUp</w:t>
      </w:r>
      <w:r>
        <w:rPr>
          <w:rFonts w:hint="eastAsia"/>
        </w:rPr>
        <w:t xml:space="preserve"> 과 </w:t>
      </w:r>
      <w:r>
        <w:t xml:space="preserve">@string/action_memo </w:t>
      </w:r>
      <w:r>
        <w:rPr>
          <w:rFonts w:hint="eastAsia"/>
        </w:rPr>
        <w:t>항목을 확인하자.</w:t>
      </w:r>
    </w:p>
    <w:p w14:paraId="41D23336" w14:textId="2B8A4AD1" w:rsidR="00B90814" w:rsidRDefault="00B90814" w:rsidP="00B90814"/>
    <w:p w14:paraId="7364F82F" w14:textId="77777777" w:rsidR="00B90814" w:rsidRPr="00B90814" w:rsidRDefault="00B90814" w:rsidP="00B90814"/>
    <w:p w14:paraId="5932752B" w14:textId="2AD73FAA" w:rsidR="00B90814" w:rsidRDefault="00B9081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DF74EAD" w14:textId="77777777" w:rsidR="00B90814" w:rsidRDefault="00B90814" w:rsidP="00B90814">
      <w:pPr>
        <w:pStyle w:val="Heading2"/>
      </w:pPr>
      <w:bookmarkStart w:id="36" w:name="_Toc491873700"/>
      <w:r>
        <w:rPr>
          <w:rFonts w:hint="eastAsia"/>
        </w:rPr>
        <w:lastRenderedPageBreak/>
        <w:t>결과 소스코드</w:t>
      </w:r>
      <w:bookmarkEnd w:id="36"/>
    </w:p>
    <w:p w14:paraId="6391EAEF" w14:textId="77777777" w:rsidR="00B90814" w:rsidRDefault="00B90814" w:rsidP="00B90814">
      <w:r>
        <w:rPr>
          <w:rFonts w:hint="eastAsia"/>
        </w:rPr>
        <w:t>E02Views</w:t>
      </w:r>
      <w:r>
        <w:t>_</w:t>
      </w:r>
      <w:r>
        <w:rPr>
          <w:rFonts w:hint="eastAsia"/>
        </w:rPr>
        <w:t>sr</w:t>
      </w:r>
      <w:r>
        <w:t>c2.zip</w:t>
      </w:r>
    </w:p>
    <w:p w14:paraId="6FEEB37B" w14:textId="77777777" w:rsidR="00B90814" w:rsidRDefault="00B90814" w:rsidP="00B90814"/>
    <w:p w14:paraId="33685BA9" w14:textId="7B4902C1" w:rsidR="00B90814" w:rsidRDefault="00B90814" w:rsidP="00B90814">
      <w:r>
        <w:rPr>
          <w:noProof/>
        </w:rPr>
        <w:drawing>
          <wp:inline distT="0" distB="0" distL="0" distR="0" wp14:anchorId="36D39194" wp14:editId="1419D795">
            <wp:extent cx="2837971" cy="5020574"/>
            <wp:effectExtent l="0" t="0" r="635" b="889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44236" cy="50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93BC" w14:textId="43E2C6B6" w:rsidR="00B90814" w:rsidRDefault="00B90814" w:rsidP="00B90814"/>
    <w:sectPr w:rsidR="00B90814" w:rsidSect="00B12C18">
      <w:footerReference w:type="default" r:id="rId63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1F381" w14:textId="77777777" w:rsidR="005E3320" w:rsidRDefault="005E3320" w:rsidP="00B12C18">
      <w:r>
        <w:separator/>
      </w:r>
    </w:p>
  </w:endnote>
  <w:endnote w:type="continuationSeparator" w:id="0">
    <w:p w14:paraId="3F87D0E7" w14:textId="77777777" w:rsidR="005E3320" w:rsidRDefault="005E3320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420DF" w14:textId="7FB8BA1D" w:rsidR="00CF1714" w:rsidRPr="00B12C18" w:rsidRDefault="00CF1714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B90814">
      <w:rPr>
        <w:noProof/>
        <w:color w:val="A6A6A6" w:themeColor="background1" w:themeShade="A6"/>
      </w:rPr>
      <w:t>4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B90814">
      <w:rPr>
        <w:noProof/>
        <w:color w:val="A6A6A6" w:themeColor="background1" w:themeShade="A6"/>
      </w:rPr>
      <w:t>43</w:t>
    </w:r>
    <w:r w:rsidRPr="00B12C18">
      <w:rPr>
        <w:color w:val="A6A6A6" w:themeColor="background1" w:themeShade="A6"/>
      </w:rPr>
      <w:fldChar w:fldCharType="end"/>
    </w:r>
  </w:p>
  <w:p w14:paraId="71DDD5B6" w14:textId="77777777" w:rsidR="00CF1714" w:rsidRDefault="00CF17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33ACD" w14:textId="77777777" w:rsidR="005E3320" w:rsidRDefault="005E3320" w:rsidP="00B12C18">
      <w:r>
        <w:separator/>
      </w:r>
    </w:p>
  </w:footnote>
  <w:footnote w:type="continuationSeparator" w:id="0">
    <w:p w14:paraId="4B367444" w14:textId="77777777" w:rsidR="005E3320" w:rsidRDefault="005E3320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4720E93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9"/>
  <w:bordersDoNotSurroundHeader/>
  <w:bordersDoNotSurroundFooter/>
  <w:attachedTemplate r:id="rId1"/>
  <w:linkStyl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D68"/>
    <w:rsid w:val="000142EE"/>
    <w:rsid w:val="000266BC"/>
    <w:rsid w:val="0004387F"/>
    <w:rsid w:val="000440AA"/>
    <w:rsid w:val="00052B88"/>
    <w:rsid w:val="0005711A"/>
    <w:rsid w:val="000617D9"/>
    <w:rsid w:val="00066D68"/>
    <w:rsid w:val="00087E0E"/>
    <w:rsid w:val="00092D41"/>
    <w:rsid w:val="000B3FA6"/>
    <w:rsid w:val="000D6E50"/>
    <w:rsid w:val="000E308D"/>
    <w:rsid w:val="000F25E2"/>
    <w:rsid w:val="001074C1"/>
    <w:rsid w:val="001308F5"/>
    <w:rsid w:val="001456B6"/>
    <w:rsid w:val="00146D57"/>
    <w:rsid w:val="00156044"/>
    <w:rsid w:val="00157AD4"/>
    <w:rsid w:val="00171CD4"/>
    <w:rsid w:val="0018325A"/>
    <w:rsid w:val="00185757"/>
    <w:rsid w:val="00191698"/>
    <w:rsid w:val="001C1BF1"/>
    <w:rsid w:val="001E0766"/>
    <w:rsid w:val="002161B8"/>
    <w:rsid w:val="002247D0"/>
    <w:rsid w:val="002360CA"/>
    <w:rsid w:val="002565C6"/>
    <w:rsid w:val="0025795D"/>
    <w:rsid w:val="00272742"/>
    <w:rsid w:val="00277295"/>
    <w:rsid w:val="002B099B"/>
    <w:rsid w:val="002B472C"/>
    <w:rsid w:val="002F238A"/>
    <w:rsid w:val="0031414D"/>
    <w:rsid w:val="00320A37"/>
    <w:rsid w:val="00326665"/>
    <w:rsid w:val="00350F34"/>
    <w:rsid w:val="003620BC"/>
    <w:rsid w:val="00363161"/>
    <w:rsid w:val="0036694A"/>
    <w:rsid w:val="00397DD5"/>
    <w:rsid w:val="003C0DA0"/>
    <w:rsid w:val="003D5D30"/>
    <w:rsid w:val="003E0AEC"/>
    <w:rsid w:val="00447E19"/>
    <w:rsid w:val="00474E45"/>
    <w:rsid w:val="00477D11"/>
    <w:rsid w:val="0048484A"/>
    <w:rsid w:val="004A029D"/>
    <w:rsid w:val="004E1D59"/>
    <w:rsid w:val="004F3F2A"/>
    <w:rsid w:val="00510B3C"/>
    <w:rsid w:val="00513965"/>
    <w:rsid w:val="00523715"/>
    <w:rsid w:val="00530E33"/>
    <w:rsid w:val="005442BF"/>
    <w:rsid w:val="00557BD5"/>
    <w:rsid w:val="00562DE1"/>
    <w:rsid w:val="00593575"/>
    <w:rsid w:val="005E3320"/>
    <w:rsid w:val="005F6D6E"/>
    <w:rsid w:val="00601979"/>
    <w:rsid w:val="00602BC5"/>
    <w:rsid w:val="00606E38"/>
    <w:rsid w:val="0064002C"/>
    <w:rsid w:val="00675DA7"/>
    <w:rsid w:val="006A1D7F"/>
    <w:rsid w:val="006A32C6"/>
    <w:rsid w:val="006C4E2F"/>
    <w:rsid w:val="00703B7E"/>
    <w:rsid w:val="00732FB3"/>
    <w:rsid w:val="007445E4"/>
    <w:rsid w:val="00754E1C"/>
    <w:rsid w:val="0076246E"/>
    <w:rsid w:val="00764215"/>
    <w:rsid w:val="00767555"/>
    <w:rsid w:val="007C3EBB"/>
    <w:rsid w:val="007F5768"/>
    <w:rsid w:val="008622B9"/>
    <w:rsid w:val="008B7BF7"/>
    <w:rsid w:val="008F2099"/>
    <w:rsid w:val="009013B4"/>
    <w:rsid w:val="00901400"/>
    <w:rsid w:val="00905752"/>
    <w:rsid w:val="00905A20"/>
    <w:rsid w:val="00934C62"/>
    <w:rsid w:val="00956B18"/>
    <w:rsid w:val="009738FA"/>
    <w:rsid w:val="009879A8"/>
    <w:rsid w:val="009A30A4"/>
    <w:rsid w:val="009B6D69"/>
    <w:rsid w:val="009C0DB4"/>
    <w:rsid w:val="009F6572"/>
    <w:rsid w:val="00A10BC0"/>
    <w:rsid w:val="00A166C1"/>
    <w:rsid w:val="00A21A85"/>
    <w:rsid w:val="00A22275"/>
    <w:rsid w:val="00A4490E"/>
    <w:rsid w:val="00AB6424"/>
    <w:rsid w:val="00AB69BC"/>
    <w:rsid w:val="00AC5CA8"/>
    <w:rsid w:val="00AF0E4F"/>
    <w:rsid w:val="00B12C18"/>
    <w:rsid w:val="00B16E53"/>
    <w:rsid w:val="00B2128B"/>
    <w:rsid w:val="00B44B02"/>
    <w:rsid w:val="00B57216"/>
    <w:rsid w:val="00B70EAC"/>
    <w:rsid w:val="00B71C2C"/>
    <w:rsid w:val="00B80A2A"/>
    <w:rsid w:val="00B81863"/>
    <w:rsid w:val="00B87965"/>
    <w:rsid w:val="00B90814"/>
    <w:rsid w:val="00BC7D2C"/>
    <w:rsid w:val="00BF023F"/>
    <w:rsid w:val="00BF07CB"/>
    <w:rsid w:val="00C352DD"/>
    <w:rsid w:val="00C5244E"/>
    <w:rsid w:val="00C624B6"/>
    <w:rsid w:val="00C97E7C"/>
    <w:rsid w:val="00CA3C2B"/>
    <w:rsid w:val="00CF1714"/>
    <w:rsid w:val="00CF53DC"/>
    <w:rsid w:val="00D15273"/>
    <w:rsid w:val="00D50DFE"/>
    <w:rsid w:val="00D51F07"/>
    <w:rsid w:val="00D679A4"/>
    <w:rsid w:val="00D725C8"/>
    <w:rsid w:val="00E262B2"/>
    <w:rsid w:val="00E422CC"/>
    <w:rsid w:val="00E50655"/>
    <w:rsid w:val="00E70666"/>
    <w:rsid w:val="00E833F5"/>
    <w:rsid w:val="00EA382D"/>
    <w:rsid w:val="00EC044C"/>
    <w:rsid w:val="00EC5FA9"/>
    <w:rsid w:val="00EF79CE"/>
    <w:rsid w:val="00F456DC"/>
    <w:rsid w:val="00F579D5"/>
    <w:rsid w:val="00F67924"/>
    <w:rsid w:val="00F911CA"/>
    <w:rsid w:val="00FB208D"/>
    <w:rsid w:val="00FC65C0"/>
    <w:rsid w:val="00FF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AE5EA24"/>
  <w15:chartTrackingRefBased/>
  <w15:docId w15:val="{8D8E569A-1941-4374-9590-970A90A02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E50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6E50"/>
    <w:pPr>
      <w:keepNext/>
      <w:numPr>
        <w:numId w:val="1"/>
      </w:numPr>
      <w:outlineLvl w:val="0"/>
    </w:pPr>
    <w:rPr>
      <w:rFonts w:ascii="굴림" w:eastAsia="굴림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E50"/>
    <w:pPr>
      <w:keepNext/>
      <w:numPr>
        <w:ilvl w:val="1"/>
        <w:numId w:val="1"/>
      </w:numPr>
      <w:outlineLvl w:val="1"/>
    </w:pPr>
    <w:rPr>
      <w:rFonts w:ascii="굴림" w:eastAsia="굴림"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D6E50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E50"/>
    <w:rPr>
      <w:rFonts w:ascii="굴림" w:eastAsia="굴림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6E50"/>
    <w:rPr>
      <w:rFonts w:ascii="굴림" w:eastAsia="굴림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6E50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0D6E5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0D6E50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0D6E50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0D6E5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0D6E50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0D6E50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0D6E5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D6E50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0D6E50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0D6E50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0D6E50"/>
    <w:pPr>
      <w:ind w:leftChars="400" w:left="800"/>
    </w:pPr>
  </w:style>
  <w:style w:type="table" w:styleId="TableGrid">
    <w:name w:val="Table Grid"/>
    <w:basedOn w:val="TableNormal"/>
    <w:uiPriority w:val="59"/>
    <w:rsid w:val="00066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코드표"/>
    <w:basedOn w:val="Normal"/>
    <w:link w:val="Char1"/>
    <w:qFormat/>
    <w:rsid w:val="00AC5CA8"/>
    <w:pPr>
      <w:wordWrap/>
      <w:adjustRightInd w:val="0"/>
      <w:spacing w:line="220" w:lineRule="exact"/>
    </w:pPr>
    <w:rPr>
      <w:rFonts w:cs="굴림체"/>
      <w:bCs/>
      <w:kern w:val="0"/>
      <w:szCs w:val="20"/>
    </w:rPr>
  </w:style>
  <w:style w:type="character" w:customStyle="1" w:styleId="Char1">
    <w:name w:val="코드표 Char"/>
    <w:basedOn w:val="DefaultParagraphFont"/>
    <w:link w:val="a1"/>
    <w:rsid w:val="00AC5CA8"/>
    <w:rPr>
      <w:rFonts w:ascii="굴림체" w:eastAsia="굴림체" w:cs="굴림체"/>
      <w:bCs/>
      <w:kern w:val="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5C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</w:pPr>
    <w:rPr>
      <w:rFonts w:hAnsi="굴림체" w:cs="굴림체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5CA8"/>
    <w:rPr>
      <w:rFonts w:ascii="굴림체" w:eastAsia="굴림체" w:hAnsi="굴림체" w:cs="굴림체"/>
      <w:kern w:val="0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B6D69"/>
  </w:style>
  <w:style w:type="character" w:customStyle="1" w:styleId="DateChar">
    <w:name w:val="Date Char"/>
    <w:basedOn w:val="DefaultParagraphFont"/>
    <w:link w:val="Date"/>
    <w:uiPriority w:val="99"/>
    <w:semiHidden/>
    <w:rsid w:val="009B6D69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B2128B"/>
  </w:style>
  <w:style w:type="paragraph" w:styleId="TOC2">
    <w:name w:val="toc 2"/>
    <w:basedOn w:val="Normal"/>
    <w:next w:val="Normal"/>
    <w:autoRedefine/>
    <w:uiPriority w:val="39"/>
    <w:unhideWhenUsed/>
    <w:rsid w:val="00B2128B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B212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1D629-C62E-4316-9F67-370F03AE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2107</TotalTime>
  <Pages>43</Pages>
  <Words>3891</Words>
  <Characters>22183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Lee Seungjin</cp:lastModifiedBy>
  <cp:revision>58</cp:revision>
  <dcterms:created xsi:type="dcterms:W3CDTF">2016-09-05T04:41:00Z</dcterms:created>
  <dcterms:modified xsi:type="dcterms:W3CDTF">2018-09-19T01:08:00Z</dcterms:modified>
</cp:coreProperties>
</file>